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Toc182497035"/>
    <w:p w14:paraId="7B20F821" w14:textId="06C2E031" w:rsidR="006E010B" w:rsidRPr="00D23B85" w:rsidRDefault="00493A12" w:rsidP="00FF2059">
      <w:pPr>
        <w:pStyle w:val="Heading1"/>
        <w:spacing w:before="0" w:line="240" w:lineRule="auto"/>
        <w:jc w:val="center"/>
        <w:rPr>
          <w:rFonts w:asciiTheme="minorHAnsi" w:hAnsiTheme="minorHAnsi" w:cstheme="minorHAnsi"/>
          <w:szCs w:val="36"/>
        </w:rPr>
      </w:pPr>
      <w:sdt>
        <w:sdtPr>
          <w:rPr>
            <w:rStyle w:val="Heading1Char"/>
            <w:rFonts w:asciiTheme="minorHAnsi" w:hAnsiTheme="minorHAnsi" w:cstheme="minorHAnsi"/>
            <w:szCs w:val="36"/>
          </w:rPr>
          <w:alias w:val="Thesis title"/>
          <w:tag w:val="Thesis title"/>
          <w:id w:val="983816287"/>
          <w:placeholder>
            <w:docPart w:val="EF65BEE3BFE248C69DE2AB06F46C2EB6"/>
          </w:placeholder>
          <w:showingPlcHdr/>
          <w:text w:multiLine="1"/>
        </w:sdtPr>
        <w:sdtEndPr>
          <w:rPr>
            <w:rStyle w:val="DefaultParagraphFont"/>
          </w:rPr>
        </w:sdtEndPr>
        <w:sdtContent>
          <w:r w:rsidR="008A284A" w:rsidRPr="00D23B85">
            <w:rPr>
              <w:rStyle w:val="Heading1Char"/>
              <w:rFonts w:asciiTheme="minorHAnsi" w:hAnsiTheme="minorHAnsi" w:cstheme="minorHAnsi"/>
            </w:rPr>
            <w:t>[</w:t>
          </w:r>
          <w:r w:rsidR="000501F4" w:rsidRPr="00D23B85">
            <w:rPr>
              <w:rFonts w:asciiTheme="minorHAnsi" w:hAnsiTheme="minorHAnsi" w:cstheme="minorHAnsi"/>
            </w:rPr>
            <w:t>Thesis title as submitted to registrar</w:t>
          </w:r>
          <w:r w:rsidR="008A284A" w:rsidRPr="00D23B85">
            <w:rPr>
              <w:rFonts w:asciiTheme="minorHAnsi" w:hAnsiTheme="minorHAnsi" w:cstheme="minorHAnsi"/>
            </w:rPr>
            <w:t>]</w:t>
          </w:r>
        </w:sdtContent>
      </w:sdt>
      <w:bookmarkEnd w:id="0"/>
    </w:p>
    <w:p w14:paraId="03E3EC0F" w14:textId="0EC8F69F" w:rsidR="001A104F" w:rsidRPr="00F64048" w:rsidRDefault="001A104F" w:rsidP="00F64048">
      <w:pPr>
        <w:pStyle w:val="Heading6"/>
        <w:spacing w:line="276" w:lineRule="auto"/>
      </w:pPr>
      <w:bookmarkStart w:id="1" w:name="_Toc173236565"/>
      <w:bookmarkStart w:id="2" w:name="_Toc173240247"/>
      <w:r w:rsidRPr="00F64048">
        <w:t>B</w:t>
      </w:r>
      <w:r w:rsidR="009C4048" w:rsidRPr="00F64048">
        <w:t>y</w:t>
      </w:r>
    </w:p>
    <w:p w14:paraId="04E20EEF" w14:textId="4C11132E" w:rsidR="00634B4C" w:rsidRPr="00F64048" w:rsidRDefault="00493A12" w:rsidP="00F64048">
      <w:pPr>
        <w:pStyle w:val="Heading6"/>
        <w:spacing w:after="0" w:line="276" w:lineRule="auto"/>
      </w:pPr>
      <w:sdt>
        <w:sdtPr>
          <w:alias w:val="Author name"/>
          <w:tag w:val="Author name"/>
          <w:id w:val="481899396"/>
          <w:placeholder>
            <w:docPart w:val="3AA4538EA53B4453BA72EC5C5546ABA5"/>
          </w:placeholder>
        </w:sdtPr>
        <w:sdtEndPr/>
        <w:sdtContent>
          <w:r w:rsidR="00D3326E" w:rsidRPr="001466FA">
            <w:t>[</w:t>
          </w:r>
          <w:r w:rsidR="00096E39" w:rsidRPr="001466FA">
            <w:t>A</w:t>
          </w:r>
          <w:r w:rsidR="00D3326E" w:rsidRPr="001466FA">
            <w:t>uthor’s preferred name.</w:t>
          </w:r>
          <w:r w:rsidR="00791E3C" w:rsidRPr="001466FA">
            <w:t>]</w:t>
          </w:r>
        </w:sdtContent>
      </w:sdt>
      <w:bookmarkEnd w:id="1"/>
      <w:bookmarkEnd w:id="2"/>
    </w:p>
    <w:bookmarkStart w:id="3" w:name="_Toc173240248" w:displacedByCustomXml="next"/>
    <w:bookmarkStart w:id="4" w:name="_Toc173236566" w:displacedByCustomXml="next"/>
    <w:sdt>
      <w:sdtPr>
        <w:alias w:val="Previous degree"/>
        <w:tag w:val="Previous degree"/>
        <w:id w:val="2089342545"/>
        <w:placeholder>
          <w:docPart w:val="8229748792EF4C5C93EEDBC7AF5ABC71"/>
        </w:placeholder>
        <w:text w:multiLine="1"/>
      </w:sdtPr>
      <w:sdtEndPr/>
      <w:sdtContent>
        <w:p w14:paraId="1E56CEBF" w14:textId="1C913320" w:rsidR="000501F4" w:rsidRPr="00F64048" w:rsidRDefault="00FC2DB8" w:rsidP="00F64048">
          <w:pPr>
            <w:spacing w:after="120" w:line="276" w:lineRule="auto"/>
            <w:jc w:val="center"/>
          </w:pPr>
          <w:r w:rsidRPr="001466FA">
            <w:t>[</w:t>
          </w:r>
          <w:r w:rsidR="00096E39" w:rsidRPr="001466FA">
            <w:t>A</w:t>
          </w:r>
          <w:r w:rsidR="0092682A" w:rsidRPr="001466FA">
            <w:t>uthor’s p</w:t>
          </w:r>
          <w:r w:rsidRPr="001466FA">
            <w:t>revious degree information, if applicable]</w:t>
          </w:r>
        </w:p>
      </w:sdtContent>
    </w:sdt>
    <w:bookmarkEnd w:id="3" w:displacedByCustomXml="prev"/>
    <w:bookmarkEnd w:id="4" w:displacedByCustomXml="prev"/>
    <w:p w14:paraId="3B018719" w14:textId="2CBA3A04" w:rsidR="00300951" w:rsidRPr="00F64048" w:rsidRDefault="009C4048" w:rsidP="00F64048">
      <w:pPr>
        <w:spacing w:after="0" w:line="276" w:lineRule="auto"/>
        <w:jc w:val="center"/>
      </w:pPr>
      <w:bookmarkStart w:id="5" w:name="_Toc173236567"/>
      <w:bookmarkStart w:id="6" w:name="_Toc173240249"/>
      <w:r w:rsidRPr="00F64048">
        <w:t>Submitted to the</w:t>
      </w:r>
      <w:r w:rsidR="00C342BB" w:rsidRPr="00F64048">
        <w:t xml:space="preserve"> Department of</w:t>
      </w:r>
      <w:r w:rsidRPr="00F64048">
        <w:t xml:space="preserve"> </w:t>
      </w:r>
      <w:sdt>
        <w:sdtPr>
          <w:alias w:val="Department(s)"/>
          <w:tag w:val="Department(s)"/>
          <w:id w:val="-770317471"/>
          <w:placeholder>
            <w:docPart w:val="04E0B9A8CCC747A3B647FC33A06EFAB6"/>
          </w:placeholder>
          <w:text w:multiLine="1"/>
        </w:sdtPr>
        <w:sdtEndPr/>
        <w:sdtContent>
          <w:r w:rsidR="00C342BB" w:rsidRPr="001466FA">
            <w:t>[Department(s) name(s). Include program if applicable.]</w:t>
          </w:r>
        </w:sdtContent>
      </w:sdt>
    </w:p>
    <w:p w14:paraId="05C70EB1" w14:textId="66376336" w:rsidR="009C4048" w:rsidRPr="00F64048" w:rsidRDefault="009C4048" w:rsidP="00F64048">
      <w:pPr>
        <w:spacing w:after="0" w:line="276" w:lineRule="auto"/>
        <w:jc w:val="center"/>
      </w:pPr>
      <w:r w:rsidRPr="00F64048">
        <w:t>in partial fulfillment of the requirements for the degree of</w:t>
      </w:r>
      <w:r w:rsidRPr="00F64048">
        <w:br/>
      </w:r>
      <w:sdt>
        <w:sdtPr>
          <w:alias w:val="Degree(s)"/>
          <w:tag w:val="Degree(s)"/>
          <w:id w:val="-799989158"/>
          <w:placeholder>
            <w:docPart w:val="464E1430F463422B8054BED336C5127E"/>
          </w:placeholder>
          <w:showingPlcHdr/>
          <w:text w:multiLine="1"/>
        </w:sdtPr>
        <w:sdtEndPr/>
        <w:sdtContent>
          <w:r w:rsidR="008A284A" w:rsidRPr="00F64048">
            <w:rPr>
              <w:rStyle w:val="Heading2Char"/>
              <w:sz w:val="24"/>
              <w:szCs w:val="24"/>
            </w:rPr>
            <w:t>[</w:t>
          </w:r>
          <w:r w:rsidR="007C793B" w:rsidRPr="00F64048">
            <w:t>D</w:t>
          </w:r>
          <w:r w:rsidR="002259DF" w:rsidRPr="00F64048">
            <w:t>EGREE</w:t>
          </w:r>
          <w:r w:rsidR="00C037CC" w:rsidRPr="00F64048">
            <w:t>(s)</w:t>
          </w:r>
          <w:r w:rsidR="008A284A" w:rsidRPr="00F64048">
            <w:t>]</w:t>
          </w:r>
        </w:sdtContent>
      </w:sdt>
      <w:bookmarkEnd w:id="5"/>
      <w:bookmarkEnd w:id="6"/>
    </w:p>
    <w:p w14:paraId="21005B93" w14:textId="4ED2F262" w:rsidR="00634B4C" w:rsidRPr="00F64048" w:rsidRDefault="009C4048" w:rsidP="00F64048">
      <w:pPr>
        <w:spacing w:after="0" w:line="276" w:lineRule="auto"/>
        <w:jc w:val="center"/>
      </w:pPr>
      <w:bookmarkStart w:id="7" w:name="_Toc173236568"/>
      <w:bookmarkStart w:id="8" w:name="_Toc173240250"/>
      <w:r w:rsidRPr="00F64048">
        <w:t>at the</w:t>
      </w:r>
      <w:r w:rsidRPr="00F64048">
        <w:br/>
        <w:t>MASSACHUSETTS INSTITUTE OF TECHNOLOGY</w:t>
      </w:r>
      <w:bookmarkEnd w:id="7"/>
      <w:bookmarkEnd w:id="8"/>
    </w:p>
    <w:bookmarkStart w:id="9" w:name="_Toc173240251" w:displacedByCustomXml="next"/>
    <w:bookmarkStart w:id="10" w:name="_Toc173236569" w:displacedByCustomXml="next"/>
    <w:sdt>
      <w:sdtPr>
        <w:alias w:val="Degree conferral date"/>
        <w:tag w:val="Degree conferral date"/>
        <w:id w:val="515964861"/>
        <w:placeholder>
          <w:docPart w:val="7FB1D31437F7471F98692861FECED990"/>
        </w:placeholder>
        <w:showingPlcHdr/>
        <w:text/>
      </w:sdtPr>
      <w:sdtEndPr/>
      <w:sdtContent>
        <w:p w14:paraId="0DA9868D" w14:textId="5FBB6269" w:rsidR="00F3307F" w:rsidRPr="00F64048" w:rsidRDefault="008A284A" w:rsidP="00F64048">
          <w:pPr>
            <w:spacing w:line="276" w:lineRule="auto"/>
            <w:jc w:val="center"/>
          </w:pPr>
          <w:r w:rsidRPr="00F64048">
            <w:rPr>
              <w:rStyle w:val="Heading2Char"/>
              <w:sz w:val="24"/>
              <w:szCs w:val="24"/>
            </w:rPr>
            <w:t>[</w:t>
          </w:r>
          <w:r w:rsidR="00F3307F" w:rsidRPr="00F64048">
            <w:t>Month and year degree will be granted (May</w:t>
          </w:r>
          <w:r w:rsidR="00915A8A" w:rsidRPr="00F64048">
            <w:t>/</w:t>
          </w:r>
          <w:r w:rsidR="00F3307F" w:rsidRPr="00F64048">
            <w:t>June, September, February ONLY)</w:t>
          </w:r>
          <w:r w:rsidRPr="00F64048">
            <w:t>]</w:t>
          </w:r>
        </w:p>
      </w:sdtContent>
    </w:sdt>
    <w:bookmarkEnd w:id="9" w:displacedByCustomXml="prev"/>
    <w:bookmarkEnd w:id="10" w:displacedByCustomXml="prev"/>
    <w:p w14:paraId="71058DF7" w14:textId="0F735981" w:rsidR="002A074F" w:rsidRPr="00F64048" w:rsidRDefault="0028496B" w:rsidP="00F64048">
      <w:pPr>
        <w:spacing w:after="0" w:line="276" w:lineRule="auto"/>
        <w:jc w:val="center"/>
      </w:pPr>
      <w:bookmarkStart w:id="11" w:name="_Toc173236570"/>
      <w:bookmarkStart w:id="12" w:name="_Toc173240252"/>
      <w:r w:rsidRPr="00F64048">
        <w:t xml:space="preserve">© </w:t>
      </w:r>
      <w:sdt>
        <w:sdtPr>
          <w:alias w:val="Degree year"/>
          <w:tag w:val="Degree year"/>
          <w:id w:val="-799151654"/>
          <w:placeholder>
            <w:docPart w:val="60376F983A1949DC86411EF6BEA23061"/>
          </w:placeholder>
          <w:showingPlcHdr/>
          <w:text/>
        </w:sdtPr>
        <w:sdtEndPr/>
        <w:sdtContent>
          <w:r w:rsidR="008A284A" w:rsidRPr="00F64048">
            <w:rPr>
              <w:rStyle w:val="Heading2Char"/>
              <w:sz w:val="24"/>
              <w:szCs w:val="24"/>
            </w:rPr>
            <w:t>[</w:t>
          </w:r>
          <w:r w:rsidR="007C793B" w:rsidRPr="00F64048">
            <w:t>D</w:t>
          </w:r>
          <w:r w:rsidR="00F3307F" w:rsidRPr="00F64048">
            <w:t>egree year</w:t>
          </w:r>
          <w:r w:rsidR="008A284A" w:rsidRPr="00F64048">
            <w:t>]</w:t>
          </w:r>
        </w:sdtContent>
      </w:sdt>
      <w:r w:rsidR="6DA59380" w:rsidRPr="00F64048">
        <w:t xml:space="preserve"> </w:t>
      </w:r>
      <w:sdt>
        <w:sdtPr>
          <w:alias w:val="Author(s) name(s)"/>
          <w:tag w:val="Author(s) name(s)"/>
          <w:id w:val="-1629849012"/>
          <w:placeholder>
            <w:docPart w:val="4CE9DEB9EC724B0AA617739A26F2CD50"/>
          </w:placeholder>
          <w:showingPlcHdr/>
          <w:text/>
        </w:sdtPr>
        <w:sdtEndPr/>
        <w:sdtContent>
          <w:r w:rsidR="008A284A" w:rsidRPr="00F64048">
            <w:rPr>
              <w:rStyle w:val="Heading2Char"/>
              <w:sz w:val="24"/>
              <w:szCs w:val="24"/>
            </w:rPr>
            <w:t>[</w:t>
          </w:r>
          <w:r w:rsidR="007C793B" w:rsidRPr="00F64048">
            <w:t>A</w:t>
          </w:r>
          <w:r w:rsidR="00F3307F" w:rsidRPr="00F64048">
            <w:t>uthor name</w:t>
          </w:r>
          <w:r w:rsidR="008A284A" w:rsidRPr="00F64048">
            <w:t>]</w:t>
          </w:r>
        </w:sdtContent>
      </w:sdt>
      <w:r w:rsidR="6DA59380" w:rsidRPr="00F64048">
        <w:t xml:space="preserve">. </w:t>
      </w:r>
      <w:sdt>
        <w:sdtPr>
          <w:alias w:val="Licensing"/>
          <w:tag w:val="Licensing"/>
          <w:id w:val="-65889243"/>
          <w:placeholder>
            <w:docPart w:val="C54D6E6FB3A34713A4F38C742E0BAED6"/>
          </w:placeholder>
          <w:showingPlcHdr/>
          <w:text/>
        </w:sdtPr>
        <w:sdtEndPr/>
        <w:sdtContent>
          <w:r w:rsidR="008A284A" w:rsidRPr="00F64048">
            <w:rPr>
              <w:rStyle w:val="Heading2Char"/>
              <w:sz w:val="24"/>
              <w:szCs w:val="24"/>
            </w:rPr>
            <w:t>[</w:t>
          </w:r>
          <w:r w:rsidR="00334183" w:rsidRPr="00F64048">
            <w:t>E</w:t>
          </w:r>
          <w:r w:rsidR="00AB7C03" w:rsidRPr="00F64048">
            <w:t>ither “All rights reserved.” or a CC license</w:t>
          </w:r>
          <w:r w:rsidR="008A284A" w:rsidRPr="00F64048">
            <w:t>]</w:t>
          </w:r>
        </w:sdtContent>
      </w:sdt>
      <w:bookmarkEnd w:id="11"/>
      <w:bookmarkEnd w:id="12"/>
    </w:p>
    <w:p w14:paraId="5884323A" w14:textId="47A3F7B3" w:rsidR="009C4048" w:rsidRPr="00F64048" w:rsidRDefault="006E010B" w:rsidP="002A0F6E">
      <w:pPr>
        <w:spacing w:after="480" w:line="276" w:lineRule="auto"/>
        <w:jc w:val="center"/>
      </w:pPr>
      <w:r w:rsidRPr="00F64048">
        <w:t>The author hereby grants to MIT a nonexclusive, worldwide, irrevocable, royalty-free license to exercise any and all rights under copyright, including to reproduce, preserve, distribute and publicly display copies of the thesis, or release the thesis under an open-access license.</w:t>
      </w:r>
    </w:p>
    <w:p w14:paraId="3A1EF92E" w14:textId="02066A8A" w:rsidR="00FF2059" w:rsidRPr="00F64048" w:rsidRDefault="00FF2059" w:rsidP="00F64048">
      <w:pPr>
        <w:spacing w:after="0" w:line="276" w:lineRule="auto"/>
      </w:pPr>
      <w:r w:rsidRPr="00F64048">
        <w:t>Authored by:</w:t>
      </w:r>
      <w:r w:rsidRPr="00F64048">
        <w:tab/>
      </w:r>
      <w:sdt>
        <w:sdtPr>
          <w:alias w:val="Author name"/>
          <w:tag w:val="Author name"/>
          <w:id w:val="-388729918"/>
          <w:placeholder>
            <w:docPart w:val="CC8CDF6288A8460EBF9BF2678B4E9496"/>
          </w:placeholder>
          <w:text/>
        </w:sdtPr>
        <w:sdtEndPr/>
        <w:sdtContent>
          <w:r w:rsidRPr="00802015">
            <w:t>[</w:t>
          </w:r>
          <w:r w:rsidR="00096E39" w:rsidRPr="00802015">
            <w:t>A</w:t>
          </w:r>
          <w:r w:rsidRPr="00802015">
            <w:t>uthor name]</w:t>
          </w:r>
        </w:sdtContent>
      </w:sdt>
    </w:p>
    <w:sdt>
      <w:sdtPr>
        <w:alias w:val="Department"/>
        <w:tag w:val="Author name"/>
        <w:id w:val="1120273780"/>
        <w:placeholder>
          <w:docPart w:val="2B78A4D16B604259B75DA6306F947D7D"/>
        </w:placeholder>
        <w:showingPlcHdr/>
        <w:text w:multiLine="1"/>
      </w:sdtPr>
      <w:sdtEndPr/>
      <w:sdtContent>
        <w:p w14:paraId="514A3067" w14:textId="6AF49F07" w:rsidR="00FF2059" w:rsidRPr="00F64048" w:rsidRDefault="00FF2059" w:rsidP="00F64048">
          <w:pPr>
            <w:spacing w:after="0" w:line="276" w:lineRule="auto"/>
            <w:ind w:left="720" w:firstLine="720"/>
          </w:pPr>
          <w:r w:rsidRPr="00F64048">
            <w:rPr>
              <w:rStyle w:val="Style1"/>
              <w:sz w:val="24"/>
            </w:rPr>
            <w:t>[</w:t>
          </w:r>
          <w:r w:rsidRPr="00F64048">
            <w:t>Author</w:t>
          </w:r>
          <w:r w:rsidR="00D81338" w:rsidRPr="00F64048">
            <w:t>’s</w:t>
          </w:r>
          <w:r w:rsidRPr="00F64048">
            <w:t xml:space="preserve"> department</w:t>
          </w:r>
          <w:r w:rsidRPr="00F64048">
            <w:rPr>
              <w:rStyle w:val="PlaceholderText"/>
              <w:color w:val="000000" w:themeColor="text1"/>
            </w:rPr>
            <w:t xml:space="preserve"> (enter line break for multiple entries)]</w:t>
          </w:r>
        </w:p>
      </w:sdtContent>
    </w:sdt>
    <w:p w14:paraId="49CE13FD" w14:textId="153304F5" w:rsidR="00F773C1" w:rsidRPr="00F64048" w:rsidRDefault="00493A12" w:rsidP="00F64048">
      <w:pPr>
        <w:spacing w:after="240" w:line="276" w:lineRule="auto"/>
        <w:ind w:left="720" w:firstLine="720"/>
      </w:pPr>
      <w:sdt>
        <w:sdtPr>
          <w:alias w:val="Date presented"/>
          <w:tag w:val="Date presented"/>
          <w:id w:val="2066525101"/>
          <w:placeholder>
            <w:docPart w:val="C5B8FB349A6440389F8898C6BCB842DD"/>
          </w:placeholder>
          <w:showingPlcHdr/>
          <w:text/>
        </w:sdtPr>
        <w:sdtEndPr/>
        <w:sdtContent>
          <w:r w:rsidR="00FF2059" w:rsidRPr="00F64048">
            <w:rPr>
              <w:rStyle w:val="Body"/>
              <w:sz w:val="24"/>
            </w:rPr>
            <w:t>[</w:t>
          </w:r>
          <w:r w:rsidR="00FF2059" w:rsidRPr="00F64048">
            <w:t>Date presented to department]</w:t>
          </w:r>
        </w:sdtContent>
      </w:sdt>
      <w:r w:rsidR="00FF2059" w:rsidRPr="00F64048">
        <w:t xml:space="preserve"> </w:t>
      </w:r>
    </w:p>
    <w:p w14:paraId="68F0EF65" w14:textId="1DC817A5" w:rsidR="006E578F" w:rsidRPr="00F64048" w:rsidRDefault="006E578F" w:rsidP="00F64048">
      <w:pPr>
        <w:spacing w:after="0" w:line="276" w:lineRule="auto"/>
      </w:pPr>
      <w:r w:rsidRPr="00F64048">
        <w:t>Certified by:</w:t>
      </w:r>
      <w:r w:rsidRPr="00F64048">
        <w:tab/>
      </w:r>
      <w:sdt>
        <w:sdtPr>
          <w:alias w:val="Supervisor name"/>
          <w:tag w:val="Supervisor name"/>
          <w:id w:val="-2016294381"/>
          <w:placeholder>
            <w:docPart w:val="26B459BCD0874FB7B0BEA6B5D92076E1"/>
          </w:placeholder>
          <w:text/>
        </w:sdtPr>
        <w:sdtEndPr/>
        <w:sdtContent>
          <w:r w:rsidR="00337290">
            <w:t>[</w:t>
          </w:r>
          <w:r w:rsidR="00917D44">
            <w:t>Thesis Supervisor’s name. For multiple supervisors, copy and paste</w:t>
          </w:r>
          <w:r w:rsidR="00776769">
            <w:t xml:space="preserve"> </w:t>
          </w:r>
          <w:r w:rsidR="00917D44">
            <w:t>“Certified by” section.</w:t>
          </w:r>
          <w:r w:rsidR="00337290">
            <w:t>]</w:t>
          </w:r>
        </w:sdtContent>
      </w:sdt>
    </w:p>
    <w:sdt>
      <w:sdtPr>
        <w:alias w:val="Supervisor title and department"/>
        <w:tag w:val="Supervisor title and department"/>
        <w:id w:val="-1393656989"/>
        <w:placeholder>
          <w:docPart w:val="598C9BADFDB7439EA9B5AA4D7D99963F"/>
        </w:placeholder>
        <w:showingPlcHdr/>
        <w:text w:multiLine="1"/>
      </w:sdtPr>
      <w:sdtEndPr/>
      <w:sdtContent>
        <w:p w14:paraId="7E1CD49F" w14:textId="77777777" w:rsidR="006E578F" w:rsidRPr="00F64048" w:rsidRDefault="006E578F" w:rsidP="00F64048">
          <w:pPr>
            <w:spacing w:after="0" w:line="276" w:lineRule="auto"/>
            <w:ind w:left="720" w:firstLine="720"/>
          </w:pPr>
          <w:r w:rsidRPr="00F64048">
            <w:rPr>
              <w:rStyle w:val="Body"/>
              <w:sz w:val="24"/>
            </w:rPr>
            <w:t>[</w:t>
          </w:r>
          <w:r w:rsidRPr="00F64048">
            <w:t xml:space="preserve">Supervisor’s title and department </w:t>
          </w:r>
          <w:r w:rsidRPr="00F64048">
            <w:rPr>
              <w:rStyle w:val="PlaceholderText"/>
              <w:color w:val="000000" w:themeColor="text1"/>
            </w:rPr>
            <w:t>(enter line break for multiple entries)]</w:t>
          </w:r>
        </w:p>
      </w:sdtContent>
    </w:sdt>
    <w:p w14:paraId="1F20BE48" w14:textId="46C2EEBD" w:rsidR="006E578F" w:rsidRPr="00F64048" w:rsidRDefault="006E578F" w:rsidP="00F64048">
      <w:pPr>
        <w:spacing w:after="240" w:line="276" w:lineRule="auto"/>
        <w:ind w:left="720" w:firstLine="720"/>
      </w:pPr>
      <w:r w:rsidRPr="00F64048">
        <w:t>Thesis supervisor</w:t>
      </w:r>
    </w:p>
    <w:p w14:paraId="117AB0EE" w14:textId="77777777" w:rsidR="006E578F" w:rsidRPr="00F64048" w:rsidRDefault="006E578F" w:rsidP="00F64048">
      <w:pPr>
        <w:spacing w:after="0" w:line="276" w:lineRule="auto"/>
        <w:rPr>
          <w:rFonts w:asciiTheme="minorHAnsi" w:eastAsiaTheme="majorEastAsia" w:hAnsiTheme="minorHAnsi"/>
        </w:rPr>
      </w:pPr>
      <w:bookmarkStart w:id="13" w:name="_Toc173236573"/>
      <w:r w:rsidRPr="00F64048">
        <w:rPr>
          <w:rFonts w:asciiTheme="minorHAnsi" w:eastAsiaTheme="majorEastAsia" w:hAnsiTheme="minorHAnsi"/>
        </w:rPr>
        <w:t>Accepted by:</w:t>
      </w:r>
      <w:r w:rsidRPr="00F64048">
        <w:rPr>
          <w:rFonts w:asciiTheme="minorHAnsi" w:eastAsiaTheme="majorEastAsia" w:hAnsiTheme="minorHAnsi"/>
        </w:rPr>
        <w:tab/>
      </w:r>
      <w:sdt>
        <w:sdtPr>
          <w:alias w:val="Department/Program Head/Accepting body"/>
          <w:tag w:val="Department/Program Head/Accepting body"/>
          <w:id w:val="-2001031980"/>
          <w:placeholder>
            <w:docPart w:val="B3D3A52480074B8C8CBFAF4774AEBF1A"/>
          </w:placeholder>
          <w:showingPlcHdr/>
          <w:text/>
        </w:sdtPr>
        <w:sdtEndPr>
          <w:rPr>
            <w:rFonts w:eastAsiaTheme="majorEastAsia"/>
          </w:rPr>
        </w:sdtEndPr>
        <w:sdtContent>
          <w:r w:rsidRPr="00F64048">
            <w:t>[Name of acceptor (Ex: department/program head)]</w:t>
          </w:r>
        </w:sdtContent>
      </w:sdt>
    </w:p>
    <w:p w14:paraId="6A3FC320" w14:textId="18084CE5" w:rsidR="006E578F" w:rsidRPr="00F64048" w:rsidRDefault="00493A12" w:rsidP="00F64048">
      <w:pPr>
        <w:spacing w:after="0" w:line="276" w:lineRule="auto"/>
        <w:ind w:left="1440"/>
        <w:rPr>
          <w:rFonts w:asciiTheme="minorHAnsi" w:eastAsiaTheme="majorEastAsia" w:hAnsiTheme="minorHAnsi"/>
        </w:rPr>
      </w:pPr>
      <w:sdt>
        <w:sdtPr>
          <w:alias w:val="Title of accepting body"/>
          <w:tag w:val="Title of accepting body"/>
          <w:id w:val="-1483917982"/>
          <w:placeholder>
            <w:docPart w:val="EB382FB3F7044E8ABC72B396728F5B2E"/>
          </w:placeholder>
          <w:showingPlcHdr/>
          <w:text w:multiLine="1"/>
        </w:sdtPr>
        <w:sdtEndPr>
          <w:rPr>
            <w:rFonts w:eastAsiaTheme="majorEastAsia"/>
          </w:rPr>
        </w:sdtEndPr>
        <w:sdtContent>
          <w:r w:rsidR="006E578F" w:rsidRPr="00F64048">
            <w:t>[Title and department]</w:t>
          </w:r>
        </w:sdtContent>
      </w:sdt>
    </w:p>
    <w:p w14:paraId="40FA651E" w14:textId="4F1A3F4B" w:rsidR="00380380" w:rsidRPr="00F64048" w:rsidRDefault="00493A12" w:rsidP="00F64048">
      <w:pPr>
        <w:spacing w:after="0" w:line="276" w:lineRule="auto"/>
        <w:ind w:left="1440"/>
        <w:rPr>
          <w:rFonts w:asciiTheme="minorHAnsi" w:eastAsiaTheme="majorEastAsia" w:hAnsiTheme="minorHAnsi"/>
        </w:rPr>
        <w:sectPr w:rsidR="00380380" w:rsidRPr="00F64048" w:rsidSect="00281130">
          <w:headerReference w:type="default" r:id="rId12"/>
          <w:footerReference w:type="default" r:id="rId13"/>
          <w:pgSz w:w="12240" w:h="15840"/>
          <w:pgMar w:top="1080" w:right="720" w:bottom="1080" w:left="1080" w:header="720" w:footer="720" w:gutter="0"/>
          <w:cols w:space="720"/>
          <w:docGrid w:linePitch="360"/>
        </w:sectPr>
      </w:pPr>
      <w:sdt>
        <w:sdtPr>
          <w:alias w:val="Additional titles"/>
          <w:tag w:val="Additional titles"/>
          <w:id w:val="1333181124"/>
          <w:placeholder>
            <w:docPart w:val="9CCEDEBD78E54E9BA1AFE2DFD11712A7"/>
          </w:placeholder>
          <w:showingPlcHdr/>
          <w:text w:multiLine="1"/>
        </w:sdtPr>
        <w:sdtEndPr>
          <w:rPr>
            <w:rFonts w:eastAsiaTheme="majorEastAsia"/>
          </w:rPr>
        </w:sdtEndPr>
        <w:sdtContent>
          <w:r w:rsidR="006E578F" w:rsidRPr="00F64048">
            <w:t>[Additional title (enter line break for multiple entries)]</w:t>
          </w:r>
        </w:sdtContent>
      </w:sdt>
    </w:p>
    <w:bookmarkStart w:id="14" w:name="_Toc173240255"/>
    <w:bookmarkStart w:id="15" w:name="_Toc182497036"/>
    <w:p w14:paraId="1EC1A852" w14:textId="55ABFEC0" w:rsidR="00962603" w:rsidRPr="00E72D74" w:rsidRDefault="00493A12" w:rsidP="003A3C1D">
      <w:pPr>
        <w:pStyle w:val="Heading1"/>
        <w:spacing w:before="0" w:after="240"/>
      </w:pPr>
      <w:sdt>
        <w:sdtPr>
          <w:rPr>
            <w:color w:val="auto"/>
          </w:rPr>
          <w:alias w:val="Additional thesis committee members"/>
          <w:tag w:val="Additional thesis committee members"/>
          <w:id w:val="-1897963788"/>
          <w:placeholder>
            <w:docPart w:val="44FA4B7714E0430DBB7E74F3AC4F241E"/>
          </w:placeholder>
          <w:text/>
        </w:sdtPr>
        <w:sdtEndPr/>
        <w:sdtContent>
          <w:r w:rsidR="00D112EF" w:rsidRPr="00D112EF">
            <w:rPr>
              <w:color w:val="auto"/>
            </w:rPr>
            <w:t>[(Optional) Additional Thesis Committee Members. Delete page if not needed.]</w:t>
          </w:r>
        </w:sdtContent>
      </w:sdt>
      <w:bookmarkEnd w:id="13"/>
      <w:bookmarkEnd w:id="14"/>
      <w:bookmarkEnd w:id="15"/>
    </w:p>
    <w:bookmarkStart w:id="16" w:name="_Toc173236574"/>
    <w:bookmarkStart w:id="17" w:name="_Toc173240256"/>
    <w:p w14:paraId="34754865" w14:textId="74836A0B" w:rsidR="00036062" w:rsidRDefault="00493A12" w:rsidP="0019128D">
      <w:pPr>
        <w:rPr>
          <w:color w:val="auto"/>
        </w:rPr>
      </w:pPr>
      <w:sdt>
        <w:sdtPr>
          <w:rPr>
            <w:color w:val="auto"/>
          </w:rPr>
          <w:alias w:val="Thesis committee names"/>
          <w:tag w:val="Thesis committee names"/>
          <w:id w:val="-1620378840"/>
          <w:placeholder>
            <w:docPart w:val="DefaultPlaceholder_-1854013440"/>
          </w:placeholder>
          <w:text w:multiLine="1"/>
        </w:sdtPr>
        <w:sdtEndPr/>
        <w:sdtContent>
          <w:r w:rsidR="002450EB" w:rsidRPr="002450EB">
            <w:rPr>
              <w:color w:val="auto"/>
            </w:rPr>
            <w:t xml:space="preserve">[Thesis Readers / Committee Members and </w:t>
          </w:r>
          <w:r w:rsidR="002450EB">
            <w:rPr>
              <w:color w:val="auto"/>
            </w:rPr>
            <w:t xml:space="preserve">their </w:t>
          </w:r>
          <w:r w:rsidR="002450EB" w:rsidRPr="002450EB">
            <w:rPr>
              <w:color w:val="auto"/>
            </w:rPr>
            <w:t>titles. Enter line break for multiple entries.]</w:t>
          </w:r>
        </w:sdtContent>
      </w:sdt>
      <w:bookmarkEnd w:id="16"/>
      <w:bookmarkEnd w:id="17"/>
    </w:p>
    <w:p w14:paraId="26B1813E" w14:textId="77777777" w:rsidR="0060195E" w:rsidRPr="00723014" w:rsidRDefault="00493A12" w:rsidP="0060195E">
      <w:sdt>
        <w:sdtPr>
          <w:rPr>
            <w:color w:val="auto"/>
          </w:rPr>
          <w:alias w:val="Thesis committee names"/>
          <w:tag w:val="Thesis committee names"/>
          <w:id w:val="1554040533"/>
          <w:placeholder>
            <w:docPart w:val="810E43CF0B254B86A9CC53909EE7A4E0"/>
          </w:placeholder>
          <w:text w:multiLine="1"/>
        </w:sdtPr>
        <w:sdtEndPr/>
        <w:sdtContent>
          <w:r w:rsidR="0060195E" w:rsidRPr="002450EB">
            <w:rPr>
              <w:color w:val="auto"/>
            </w:rPr>
            <w:t xml:space="preserve">[Thesis Readers / Committee Members and </w:t>
          </w:r>
          <w:r w:rsidR="0060195E">
            <w:rPr>
              <w:color w:val="auto"/>
            </w:rPr>
            <w:t xml:space="preserve">their </w:t>
          </w:r>
          <w:r w:rsidR="0060195E" w:rsidRPr="002450EB">
            <w:rPr>
              <w:color w:val="auto"/>
            </w:rPr>
            <w:t>titles. Enter line break for multiple entries.]</w:t>
          </w:r>
        </w:sdtContent>
      </w:sdt>
    </w:p>
    <w:p w14:paraId="70880C66" w14:textId="77777777" w:rsidR="0060195E" w:rsidRPr="00723014" w:rsidRDefault="0060195E" w:rsidP="0019128D"/>
    <w:p w14:paraId="1F6E134E" w14:textId="772C0C5D" w:rsidR="00E70427" w:rsidRPr="00B56085" w:rsidRDefault="006B6846" w:rsidP="009853C8">
      <w:pPr>
        <w:pStyle w:val="Heading2"/>
        <w:jc w:val="center"/>
      </w:pPr>
      <w:r w:rsidRPr="00B56085">
        <w:br w:type="page"/>
      </w:r>
      <w:bookmarkStart w:id="18" w:name="_Toc173236575"/>
      <w:bookmarkStart w:id="19" w:name="_Toc173240257"/>
      <w:sdt>
        <w:sdtPr>
          <w:rPr>
            <w:rStyle w:val="Heading1Char"/>
            <w:rFonts w:asciiTheme="minorHAnsi" w:hAnsiTheme="minorHAnsi" w:cstheme="minorHAnsi"/>
          </w:rPr>
          <w:alias w:val="Thesis Title"/>
          <w:tag w:val="Thesis Title"/>
          <w:id w:val="-1154988583"/>
          <w:placeholder>
            <w:docPart w:val="705AA97DDA0F422194309E31DB75D21D"/>
          </w:placeholder>
          <w:showingPlcHdr/>
          <w:text w:multiLine="1"/>
        </w:sdtPr>
        <w:sdtEndPr>
          <w:rPr>
            <w:rStyle w:val="DefaultParagraphFont"/>
            <w:rFonts w:ascii="Calibri" w:eastAsiaTheme="minorHAnsi" w:hAnsi="Calibri"/>
            <w:sz w:val="28"/>
            <w:szCs w:val="28"/>
          </w:rPr>
        </w:sdtEndPr>
        <w:sdtContent>
          <w:r w:rsidR="00223796" w:rsidRPr="00DE0209">
            <w:t>[</w:t>
          </w:r>
          <w:r w:rsidR="0037623B" w:rsidRPr="00DE0209">
            <w:t>Thesis title as submitted to registrar</w:t>
          </w:r>
          <w:r w:rsidR="00223796" w:rsidRPr="00DE0209">
            <w:t>]</w:t>
          </w:r>
        </w:sdtContent>
      </w:sdt>
      <w:bookmarkEnd w:id="18"/>
      <w:bookmarkEnd w:id="19"/>
    </w:p>
    <w:p w14:paraId="6FCF9EDE" w14:textId="62BD9337" w:rsidR="00BF24EF" w:rsidRPr="001E1B7A" w:rsidRDefault="001E1B7A" w:rsidP="005B7E2C">
      <w:pPr>
        <w:jc w:val="center"/>
      </w:pPr>
      <w:bookmarkStart w:id="20" w:name="_Toc173236576"/>
      <w:bookmarkStart w:id="21" w:name="_Toc173240258"/>
      <w:r>
        <w:t>b</w:t>
      </w:r>
      <w:r w:rsidR="00E70427" w:rsidRPr="00B63CE9">
        <w:t>y</w:t>
      </w:r>
      <w:r w:rsidR="00BF24EF" w:rsidRPr="00B63CE9">
        <w:br/>
      </w:r>
      <w:sdt>
        <w:sdtPr>
          <w:alias w:val="Author name"/>
          <w:tag w:val="Author name"/>
          <w:id w:val="460932113"/>
          <w:placeholder>
            <w:docPart w:val="8359F877FA3A401B9EC3EE0DF658067B"/>
          </w:placeholder>
          <w:showingPlcHdr/>
        </w:sdtPr>
        <w:sdtEndPr/>
        <w:sdtContent>
          <w:r w:rsidR="00223796" w:rsidRPr="001E1B7A">
            <w:rPr>
              <w:rStyle w:val="Heading2Char"/>
              <w:szCs w:val="24"/>
            </w:rPr>
            <w:t>[</w:t>
          </w:r>
          <w:r w:rsidR="00C829E8" w:rsidRPr="001E1B7A">
            <w:t>Author’s preferred name</w:t>
          </w:r>
          <w:r w:rsidR="00223796" w:rsidRPr="001E1B7A">
            <w:t>]</w:t>
          </w:r>
        </w:sdtContent>
      </w:sdt>
      <w:bookmarkEnd w:id="20"/>
      <w:bookmarkEnd w:id="21"/>
    </w:p>
    <w:p w14:paraId="77A53138" w14:textId="24381681" w:rsidR="001E1B7A" w:rsidRDefault="000F7BDE" w:rsidP="005B7E2C">
      <w:pPr>
        <w:jc w:val="center"/>
      </w:pPr>
      <w:bookmarkStart w:id="22" w:name="_Toc173236577"/>
      <w:bookmarkStart w:id="23" w:name="_Toc173240259"/>
      <w:r w:rsidRPr="001E1B7A">
        <w:t xml:space="preserve">Submitted to the </w:t>
      </w:r>
      <w:sdt>
        <w:sdtPr>
          <w:alias w:val="Department"/>
          <w:tag w:val="Department"/>
          <w:id w:val="192358142"/>
          <w:placeholder>
            <w:docPart w:val="9A291A7DA71E4FDE93BAB08751D798BE"/>
          </w:placeholder>
          <w:showingPlcHdr/>
          <w:text w:multiLine="1"/>
        </w:sdtPr>
        <w:sdtEndPr/>
        <w:sdtContent>
          <w:r w:rsidR="00223796" w:rsidRPr="001E1B7A">
            <w:rPr>
              <w:rStyle w:val="Heading2Char"/>
              <w:szCs w:val="24"/>
            </w:rPr>
            <w:t>[</w:t>
          </w:r>
          <w:r w:rsidRPr="001E1B7A">
            <w:t>Department(s) name(s)</w:t>
          </w:r>
          <w:r w:rsidR="00223796" w:rsidRPr="001E1B7A">
            <w:t>]</w:t>
          </w:r>
        </w:sdtContent>
      </w:sdt>
    </w:p>
    <w:p w14:paraId="6AFFF230" w14:textId="77FB1D6F" w:rsidR="001E1B7A" w:rsidRDefault="000F7BDE" w:rsidP="005B7E2C">
      <w:pPr>
        <w:jc w:val="center"/>
      </w:pPr>
      <w:r w:rsidRPr="001E1B7A">
        <w:t>in partial fulfillment of the requirements for the degree of</w:t>
      </w:r>
    </w:p>
    <w:p w14:paraId="5CC84B03" w14:textId="77916827" w:rsidR="00E70427" w:rsidRPr="001E1B7A" w:rsidRDefault="00493A12" w:rsidP="005B7E2C">
      <w:pPr>
        <w:jc w:val="center"/>
      </w:pPr>
      <w:sdt>
        <w:sdtPr>
          <w:alias w:val="Degree(s)"/>
          <w:tag w:val="Degree(s)"/>
          <w:id w:val="518596678"/>
          <w:placeholder>
            <w:docPart w:val="9A291A7DA71E4FDE93BAB08751D798BE"/>
          </w:placeholder>
          <w:showingPlcHdr/>
          <w:text w:multiLine="1"/>
        </w:sdtPr>
        <w:sdtEndPr/>
        <w:sdtContent>
          <w:r w:rsidR="00003488" w:rsidRPr="001E1B7A">
            <w:rPr>
              <w:rStyle w:val="Heading2Char"/>
              <w:szCs w:val="24"/>
            </w:rPr>
            <w:t>[</w:t>
          </w:r>
          <w:r w:rsidR="00003488" w:rsidRPr="001E1B7A">
            <w:t>Department(s) name(s)]</w:t>
          </w:r>
        </w:sdtContent>
      </w:sdt>
      <w:bookmarkEnd w:id="22"/>
      <w:bookmarkEnd w:id="23"/>
    </w:p>
    <w:p w14:paraId="17398C43" w14:textId="55432F29" w:rsidR="00E70427" w:rsidRPr="00E72D74" w:rsidRDefault="00E70427" w:rsidP="005B7E2C">
      <w:pPr>
        <w:pStyle w:val="Heading1"/>
        <w:spacing w:after="240"/>
      </w:pPr>
      <w:bookmarkStart w:id="24" w:name="_Toc182497037"/>
      <w:r w:rsidRPr="00E72D74">
        <w:t>ABSTRACT</w:t>
      </w:r>
      <w:bookmarkEnd w:id="24"/>
    </w:p>
    <w:sdt>
      <w:sdtPr>
        <w:alias w:val="Abstract"/>
        <w:tag w:val="Abstract"/>
        <w:id w:val="-440064758"/>
        <w:placeholder>
          <w:docPart w:val="F0E9CE558ED44D7CAD2690B8FAAA8B4B"/>
        </w:placeholder>
        <w:showingPlcHdr/>
        <w:text w:multiLine="1"/>
      </w:sdtPr>
      <w:sdtEndPr/>
      <w:sdtContent>
        <w:p w14:paraId="353284C1" w14:textId="353846D6" w:rsidR="00A5286E" w:rsidRPr="00B63CE9" w:rsidRDefault="00B45063" w:rsidP="001E1B7A">
          <w:pPr>
            <w:spacing w:line="240" w:lineRule="auto"/>
          </w:pPr>
          <w:r w:rsidRPr="00B63CE9">
            <w:rPr>
              <w:rStyle w:val="Body"/>
              <w:sz w:val="24"/>
            </w:rPr>
            <w:t>[</w:t>
          </w:r>
          <w:r w:rsidR="00A5286E" w:rsidRPr="00B63CE9">
            <w:t>Approximately 500 words or less; try not to use formulas or special characters.</w:t>
          </w:r>
          <w:r w:rsidRPr="00B63CE9">
            <w:t>]</w:t>
          </w:r>
        </w:p>
      </w:sdtContent>
    </w:sdt>
    <w:p w14:paraId="65A60D6F" w14:textId="5B68506A" w:rsidR="00E70427" w:rsidRPr="00B63CE9" w:rsidRDefault="00E70427" w:rsidP="001E1B7A">
      <w:pPr>
        <w:spacing w:after="0" w:line="240" w:lineRule="auto"/>
      </w:pPr>
      <w:r w:rsidRPr="00B63CE9">
        <w:t xml:space="preserve">Thesis supervisor: </w:t>
      </w:r>
      <w:sdt>
        <w:sdtPr>
          <w:alias w:val="Supervisor name"/>
          <w:tag w:val="Supervisor name"/>
          <w:id w:val="808989551"/>
          <w:placeholder>
            <w:docPart w:val="DefaultPlaceholder_-1854013440"/>
          </w:placeholder>
          <w:text w:multiLine="1"/>
        </w:sdtPr>
        <w:sdtEndPr/>
        <w:sdtContent>
          <w:r w:rsidR="00B45063" w:rsidRPr="005A4258">
            <w:t>[</w:t>
          </w:r>
          <w:r w:rsidRPr="005A4258">
            <w:t>Supervisor’s name</w:t>
          </w:r>
          <w:r w:rsidR="00B45063" w:rsidRPr="005A4258">
            <w:t>]</w:t>
          </w:r>
        </w:sdtContent>
      </w:sdt>
    </w:p>
    <w:p w14:paraId="0EA2D358" w14:textId="5BA6CEF4" w:rsidR="008A14A1" w:rsidRPr="00B63CE9" w:rsidRDefault="00E70427" w:rsidP="001E1B7A">
      <w:pPr>
        <w:spacing w:after="0" w:line="240" w:lineRule="auto"/>
      </w:pPr>
      <w:r w:rsidRPr="00B63CE9">
        <w:t xml:space="preserve">Title: </w:t>
      </w:r>
      <w:sdt>
        <w:sdtPr>
          <w:alias w:val="Supervisor's title"/>
          <w:tag w:val="Supervisor's title"/>
          <w:id w:val="590593019"/>
          <w:placeholder>
            <w:docPart w:val="DefaultPlaceholder_-1854013440"/>
          </w:placeholder>
          <w:text w:multiLine="1"/>
        </w:sdtPr>
        <w:sdtEndPr/>
        <w:sdtContent>
          <w:r w:rsidR="00A55B87" w:rsidRPr="005A4258">
            <w:t>[</w:t>
          </w:r>
          <w:r w:rsidRPr="005A4258">
            <w:t>Title of supervisor</w:t>
          </w:r>
          <w:r w:rsidR="00A55B87" w:rsidRPr="005A4258">
            <w:t>]</w:t>
          </w:r>
        </w:sdtContent>
      </w:sdt>
    </w:p>
    <w:p w14:paraId="0DA2C08E" w14:textId="424938DD" w:rsidR="00526C5A" w:rsidRPr="00E72D74" w:rsidRDefault="00E4120E" w:rsidP="00E72D74">
      <w:pPr>
        <w:pStyle w:val="Heading1"/>
      </w:pPr>
      <w:r w:rsidRPr="00B63CE9">
        <w:rPr>
          <w:sz w:val="24"/>
          <w:szCs w:val="24"/>
        </w:rPr>
        <w:br w:type="page"/>
      </w:r>
      <w:bookmarkStart w:id="25" w:name="_Toc182497038"/>
      <w:r w:rsidR="003C583C" w:rsidRPr="00E72D74">
        <w:rPr>
          <w:rStyle w:val="Heading1Char"/>
        </w:rPr>
        <w:lastRenderedPageBreak/>
        <w:t>Acknowledgements</w:t>
      </w:r>
      <w:bookmarkEnd w:id="25"/>
    </w:p>
    <w:sdt>
      <w:sdtPr>
        <w:alias w:val="Acknowledgements"/>
        <w:tag w:val="Acknowledgements"/>
        <w:id w:val="1212848647"/>
        <w:placeholder>
          <w:docPart w:val="DefaultPlaceholder_-1854013440"/>
        </w:placeholder>
        <w:text w:multiLine="1"/>
      </w:sdtPr>
      <w:sdtEndPr/>
      <w:sdtContent>
        <w:p w14:paraId="2053C798" w14:textId="34589EFD" w:rsidR="00DB4453" w:rsidRPr="009B74FE" w:rsidRDefault="008953AD" w:rsidP="009B74FE">
          <w:pPr>
            <w:spacing w:before="360" w:after="0" w:line="480" w:lineRule="auto"/>
          </w:pPr>
          <w:r w:rsidRPr="00F133CD">
            <w:t>[</w:t>
          </w:r>
          <w:r w:rsidR="00AE0BE7" w:rsidRPr="00F133CD">
            <w:t>You can include acknowledgement</w:t>
          </w:r>
          <w:r w:rsidR="00463DD1" w:rsidRPr="00F133CD">
            <w:t>s</w:t>
          </w:r>
          <w:r w:rsidR="00AE0BE7" w:rsidRPr="00F133CD">
            <w:t xml:space="preserve"> if you wish. Remember that all theses will be made available on DSpace@MIT</w:t>
          </w:r>
          <w:r w:rsidR="00DE0C96" w:rsidRPr="00F133CD">
            <w:t>. B</w:t>
          </w:r>
          <w:r w:rsidR="00AE0BE7" w:rsidRPr="00F133CD">
            <w:t>e sure that any Acknowledgement statements can be comfortably available to the public indefinitely.</w:t>
          </w:r>
          <w:r w:rsidRPr="00F133CD">
            <w:t>]</w:t>
          </w:r>
          <w:r w:rsidR="00E87826" w:rsidRPr="00F133CD">
            <w:br w:type="page"/>
          </w:r>
        </w:p>
      </w:sdtContent>
    </w:sdt>
    <w:bookmarkStart w:id="26" w:name="_Toc182497039" w:displacedByCustomXml="next"/>
    <w:sdt>
      <w:sdtPr>
        <w:rPr>
          <w:rFonts w:asciiTheme="minorHAnsi" w:eastAsiaTheme="minorHAnsi" w:hAnsiTheme="minorHAnsi" w:cstheme="minorBidi"/>
          <w:sz w:val="24"/>
          <w:szCs w:val="22"/>
        </w:rPr>
        <w:id w:val="-898429899"/>
        <w:docPartObj>
          <w:docPartGallery w:val="Table of Contents"/>
          <w:docPartUnique/>
        </w:docPartObj>
      </w:sdtPr>
      <w:sdtEndPr>
        <w:rPr>
          <w:rFonts w:ascii="Calibri" w:hAnsi="Calibri" w:cstheme="minorHAnsi"/>
          <w:b/>
          <w:bCs/>
          <w:noProof/>
          <w:szCs w:val="24"/>
        </w:rPr>
      </w:sdtEndPr>
      <w:sdtContent>
        <w:p w14:paraId="3C2C7A93" w14:textId="2DF9DA58" w:rsidR="0002682C" w:rsidRPr="009A30D9" w:rsidRDefault="0002682C" w:rsidP="009A30D9">
          <w:pPr>
            <w:pStyle w:val="Heading1"/>
            <w:spacing w:before="0" w:after="240"/>
          </w:pPr>
          <w:r w:rsidRPr="009A30D9">
            <w:t>Contents</w:t>
          </w:r>
          <w:bookmarkEnd w:id="26"/>
        </w:p>
        <w:p w14:paraId="0ADFA0CF" w14:textId="3F95CC2A" w:rsidR="00931697" w:rsidRDefault="0002682C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Cs w:val="0"/>
              <w:iCs w:val="0"/>
              <w:noProof/>
              <w:color w:val="auto"/>
              <w:sz w:val="22"/>
              <w:szCs w:val="22"/>
            </w:rPr>
          </w:pPr>
          <w:r>
            <w:rPr>
              <w:bCs w:val="0"/>
              <w:iCs w:val="0"/>
            </w:rPr>
            <w:fldChar w:fldCharType="begin"/>
          </w:r>
          <w:r>
            <w:rPr>
              <w:bCs w:val="0"/>
              <w:iCs w:val="0"/>
            </w:rPr>
            <w:instrText xml:space="preserve"> TOC \o "1-1" \h \z \u </w:instrText>
          </w:r>
          <w:r>
            <w:rPr>
              <w:bCs w:val="0"/>
              <w:iCs w:val="0"/>
            </w:rPr>
            <w:fldChar w:fldCharType="separate"/>
          </w:r>
          <w:hyperlink w:anchor="_Toc182497035" w:history="1">
            <w:r w:rsidR="00931697" w:rsidRPr="00970170">
              <w:rPr>
                <w:rStyle w:val="Hyperlink"/>
                <w:noProof/>
              </w:rPr>
              <w:t>[Thesis title as submitted to registrar]</w:t>
            </w:r>
            <w:r w:rsidR="00931697">
              <w:rPr>
                <w:noProof/>
                <w:webHidden/>
              </w:rPr>
              <w:tab/>
            </w:r>
            <w:r w:rsidR="00931697">
              <w:rPr>
                <w:noProof/>
                <w:webHidden/>
              </w:rPr>
              <w:fldChar w:fldCharType="begin"/>
            </w:r>
            <w:r w:rsidR="00931697">
              <w:rPr>
                <w:noProof/>
                <w:webHidden/>
              </w:rPr>
              <w:instrText xml:space="preserve"> PAGEREF _Toc182497035 \h </w:instrText>
            </w:r>
            <w:r w:rsidR="00931697">
              <w:rPr>
                <w:noProof/>
                <w:webHidden/>
              </w:rPr>
            </w:r>
            <w:r w:rsidR="00931697">
              <w:rPr>
                <w:noProof/>
                <w:webHidden/>
              </w:rPr>
              <w:fldChar w:fldCharType="separate"/>
            </w:r>
            <w:r w:rsidR="00931697">
              <w:rPr>
                <w:noProof/>
                <w:webHidden/>
              </w:rPr>
              <w:t>1</w:t>
            </w:r>
            <w:r w:rsidR="00931697">
              <w:rPr>
                <w:noProof/>
                <w:webHidden/>
              </w:rPr>
              <w:fldChar w:fldCharType="end"/>
            </w:r>
          </w:hyperlink>
        </w:p>
        <w:p w14:paraId="4028DE4B" w14:textId="341AC3E2" w:rsidR="00931697" w:rsidRDefault="00493A12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Cs w:val="0"/>
              <w:iCs w:val="0"/>
              <w:noProof/>
              <w:color w:val="auto"/>
              <w:sz w:val="22"/>
              <w:szCs w:val="22"/>
            </w:rPr>
          </w:pPr>
          <w:hyperlink w:anchor="_Toc182497036" w:history="1">
            <w:r w:rsidR="00931697" w:rsidRPr="00970170">
              <w:rPr>
                <w:rStyle w:val="Hyperlink"/>
                <w:noProof/>
              </w:rPr>
              <w:t>[Additional Thesis Committee Members]</w:t>
            </w:r>
            <w:r w:rsidR="00931697">
              <w:rPr>
                <w:noProof/>
                <w:webHidden/>
              </w:rPr>
              <w:tab/>
            </w:r>
            <w:r w:rsidR="00931697">
              <w:rPr>
                <w:noProof/>
                <w:webHidden/>
              </w:rPr>
              <w:fldChar w:fldCharType="begin"/>
            </w:r>
            <w:r w:rsidR="00931697">
              <w:rPr>
                <w:noProof/>
                <w:webHidden/>
              </w:rPr>
              <w:instrText xml:space="preserve"> PAGEREF _Toc182497036 \h </w:instrText>
            </w:r>
            <w:r w:rsidR="00931697">
              <w:rPr>
                <w:noProof/>
                <w:webHidden/>
              </w:rPr>
            </w:r>
            <w:r w:rsidR="00931697">
              <w:rPr>
                <w:noProof/>
                <w:webHidden/>
              </w:rPr>
              <w:fldChar w:fldCharType="separate"/>
            </w:r>
            <w:r w:rsidR="00931697">
              <w:rPr>
                <w:noProof/>
                <w:webHidden/>
              </w:rPr>
              <w:t>2</w:t>
            </w:r>
            <w:r w:rsidR="00931697">
              <w:rPr>
                <w:noProof/>
                <w:webHidden/>
              </w:rPr>
              <w:fldChar w:fldCharType="end"/>
            </w:r>
          </w:hyperlink>
        </w:p>
        <w:p w14:paraId="7AE4CCD1" w14:textId="19D8342D" w:rsidR="00931697" w:rsidRDefault="00493A12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Cs w:val="0"/>
              <w:iCs w:val="0"/>
              <w:noProof/>
              <w:color w:val="auto"/>
              <w:sz w:val="22"/>
              <w:szCs w:val="22"/>
            </w:rPr>
          </w:pPr>
          <w:hyperlink w:anchor="_Toc182497037" w:history="1">
            <w:r w:rsidR="00931697" w:rsidRPr="00970170">
              <w:rPr>
                <w:rStyle w:val="Hyperlink"/>
                <w:noProof/>
              </w:rPr>
              <w:t>ABSTRACT</w:t>
            </w:r>
            <w:r w:rsidR="00931697">
              <w:rPr>
                <w:noProof/>
                <w:webHidden/>
              </w:rPr>
              <w:tab/>
            </w:r>
            <w:r w:rsidR="00931697">
              <w:rPr>
                <w:noProof/>
                <w:webHidden/>
              </w:rPr>
              <w:fldChar w:fldCharType="begin"/>
            </w:r>
            <w:r w:rsidR="00931697">
              <w:rPr>
                <w:noProof/>
                <w:webHidden/>
              </w:rPr>
              <w:instrText xml:space="preserve"> PAGEREF _Toc182497037 \h </w:instrText>
            </w:r>
            <w:r w:rsidR="00931697">
              <w:rPr>
                <w:noProof/>
                <w:webHidden/>
              </w:rPr>
            </w:r>
            <w:r w:rsidR="00931697">
              <w:rPr>
                <w:noProof/>
                <w:webHidden/>
              </w:rPr>
              <w:fldChar w:fldCharType="separate"/>
            </w:r>
            <w:r w:rsidR="00931697">
              <w:rPr>
                <w:noProof/>
                <w:webHidden/>
              </w:rPr>
              <w:t>3</w:t>
            </w:r>
            <w:r w:rsidR="00931697">
              <w:rPr>
                <w:noProof/>
                <w:webHidden/>
              </w:rPr>
              <w:fldChar w:fldCharType="end"/>
            </w:r>
          </w:hyperlink>
        </w:p>
        <w:p w14:paraId="36926B82" w14:textId="50A25569" w:rsidR="00931697" w:rsidRDefault="00493A12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Cs w:val="0"/>
              <w:iCs w:val="0"/>
              <w:noProof/>
              <w:color w:val="auto"/>
              <w:sz w:val="22"/>
              <w:szCs w:val="22"/>
            </w:rPr>
          </w:pPr>
          <w:hyperlink w:anchor="_Toc182497038" w:history="1">
            <w:r w:rsidR="00931697" w:rsidRPr="00970170">
              <w:rPr>
                <w:rStyle w:val="Hyperlink"/>
                <w:noProof/>
              </w:rPr>
              <w:t>Acknowledgements</w:t>
            </w:r>
            <w:r w:rsidR="00931697">
              <w:rPr>
                <w:noProof/>
                <w:webHidden/>
              </w:rPr>
              <w:tab/>
            </w:r>
            <w:r w:rsidR="00931697">
              <w:rPr>
                <w:noProof/>
                <w:webHidden/>
              </w:rPr>
              <w:fldChar w:fldCharType="begin"/>
            </w:r>
            <w:r w:rsidR="00931697">
              <w:rPr>
                <w:noProof/>
                <w:webHidden/>
              </w:rPr>
              <w:instrText xml:space="preserve"> PAGEREF _Toc182497038 \h </w:instrText>
            </w:r>
            <w:r w:rsidR="00931697">
              <w:rPr>
                <w:noProof/>
                <w:webHidden/>
              </w:rPr>
            </w:r>
            <w:r w:rsidR="00931697">
              <w:rPr>
                <w:noProof/>
                <w:webHidden/>
              </w:rPr>
              <w:fldChar w:fldCharType="separate"/>
            </w:r>
            <w:r w:rsidR="00931697">
              <w:rPr>
                <w:noProof/>
                <w:webHidden/>
              </w:rPr>
              <w:t>4</w:t>
            </w:r>
            <w:r w:rsidR="00931697">
              <w:rPr>
                <w:noProof/>
                <w:webHidden/>
              </w:rPr>
              <w:fldChar w:fldCharType="end"/>
            </w:r>
          </w:hyperlink>
        </w:p>
        <w:p w14:paraId="2A331E30" w14:textId="6A1B4BD7" w:rsidR="00931697" w:rsidRDefault="00493A12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Cs w:val="0"/>
              <w:iCs w:val="0"/>
              <w:noProof/>
              <w:color w:val="auto"/>
              <w:sz w:val="22"/>
              <w:szCs w:val="22"/>
            </w:rPr>
          </w:pPr>
          <w:hyperlink w:anchor="_Toc182497039" w:history="1">
            <w:r w:rsidR="00931697" w:rsidRPr="00970170">
              <w:rPr>
                <w:rStyle w:val="Hyperlink"/>
                <w:noProof/>
              </w:rPr>
              <w:t>Contents</w:t>
            </w:r>
            <w:r w:rsidR="00931697">
              <w:rPr>
                <w:noProof/>
                <w:webHidden/>
              </w:rPr>
              <w:tab/>
            </w:r>
            <w:r w:rsidR="00931697">
              <w:rPr>
                <w:noProof/>
                <w:webHidden/>
              </w:rPr>
              <w:fldChar w:fldCharType="begin"/>
            </w:r>
            <w:r w:rsidR="00931697">
              <w:rPr>
                <w:noProof/>
                <w:webHidden/>
              </w:rPr>
              <w:instrText xml:space="preserve"> PAGEREF _Toc182497039 \h </w:instrText>
            </w:r>
            <w:r w:rsidR="00931697">
              <w:rPr>
                <w:noProof/>
                <w:webHidden/>
              </w:rPr>
            </w:r>
            <w:r w:rsidR="00931697">
              <w:rPr>
                <w:noProof/>
                <w:webHidden/>
              </w:rPr>
              <w:fldChar w:fldCharType="separate"/>
            </w:r>
            <w:r w:rsidR="00931697">
              <w:rPr>
                <w:noProof/>
                <w:webHidden/>
              </w:rPr>
              <w:t>5</w:t>
            </w:r>
            <w:r w:rsidR="00931697">
              <w:rPr>
                <w:noProof/>
                <w:webHidden/>
              </w:rPr>
              <w:fldChar w:fldCharType="end"/>
            </w:r>
          </w:hyperlink>
        </w:p>
        <w:p w14:paraId="0619E79D" w14:textId="2E6808CC" w:rsidR="00931697" w:rsidRDefault="00493A12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Cs w:val="0"/>
              <w:iCs w:val="0"/>
              <w:noProof/>
              <w:color w:val="auto"/>
              <w:sz w:val="22"/>
              <w:szCs w:val="22"/>
            </w:rPr>
          </w:pPr>
          <w:hyperlink w:anchor="_Toc182497040" w:history="1">
            <w:r w:rsidR="00931697" w:rsidRPr="00970170">
              <w:rPr>
                <w:rStyle w:val="Hyperlink"/>
                <w:noProof/>
              </w:rPr>
              <w:t>List of Figures</w:t>
            </w:r>
            <w:r w:rsidR="00931697">
              <w:rPr>
                <w:noProof/>
                <w:webHidden/>
              </w:rPr>
              <w:tab/>
            </w:r>
            <w:r w:rsidR="00931697">
              <w:rPr>
                <w:noProof/>
                <w:webHidden/>
              </w:rPr>
              <w:fldChar w:fldCharType="begin"/>
            </w:r>
            <w:r w:rsidR="00931697">
              <w:rPr>
                <w:noProof/>
                <w:webHidden/>
              </w:rPr>
              <w:instrText xml:space="preserve"> PAGEREF _Toc182497040 \h </w:instrText>
            </w:r>
            <w:r w:rsidR="00931697">
              <w:rPr>
                <w:noProof/>
                <w:webHidden/>
              </w:rPr>
            </w:r>
            <w:r w:rsidR="00931697">
              <w:rPr>
                <w:noProof/>
                <w:webHidden/>
              </w:rPr>
              <w:fldChar w:fldCharType="separate"/>
            </w:r>
            <w:r w:rsidR="00931697">
              <w:rPr>
                <w:noProof/>
                <w:webHidden/>
              </w:rPr>
              <w:t>6</w:t>
            </w:r>
            <w:r w:rsidR="00931697">
              <w:rPr>
                <w:noProof/>
                <w:webHidden/>
              </w:rPr>
              <w:fldChar w:fldCharType="end"/>
            </w:r>
          </w:hyperlink>
        </w:p>
        <w:p w14:paraId="2AD73326" w14:textId="225EEA43" w:rsidR="00931697" w:rsidRDefault="00493A12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Cs w:val="0"/>
              <w:iCs w:val="0"/>
              <w:noProof/>
              <w:color w:val="auto"/>
              <w:sz w:val="22"/>
              <w:szCs w:val="22"/>
            </w:rPr>
          </w:pPr>
          <w:hyperlink w:anchor="_Toc182497041" w:history="1">
            <w:r w:rsidR="00931697" w:rsidRPr="00970170">
              <w:rPr>
                <w:rStyle w:val="Hyperlink"/>
                <w:noProof/>
              </w:rPr>
              <w:t>List of Tables</w:t>
            </w:r>
            <w:r w:rsidR="00931697">
              <w:rPr>
                <w:noProof/>
                <w:webHidden/>
              </w:rPr>
              <w:tab/>
            </w:r>
            <w:r w:rsidR="00931697">
              <w:rPr>
                <w:noProof/>
                <w:webHidden/>
              </w:rPr>
              <w:fldChar w:fldCharType="begin"/>
            </w:r>
            <w:r w:rsidR="00931697">
              <w:rPr>
                <w:noProof/>
                <w:webHidden/>
              </w:rPr>
              <w:instrText xml:space="preserve"> PAGEREF _Toc182497041 \h </w:instrText>
            </w:r>
            <w:r w:rsidR="00931697">
              <w:rPr>
                <w:noProof/>
                <w:webHidden/>
              </w:rPr>
            </w:r>
            <w:r w:rsidR="00931697">
              <w:rPr>
                <w:noProof/>
                <w:webHidden/>
              </w:rPr>
              <w:fldChar w:fldCharType="separate"/>
            </w:r>
            <w:r w:rsidR="00931697">
              <w:rPr>
                <w:noProof/>
                <w:webHidden/>
              </w:rPr>
              <w:t>7</w:t>
            </w:r>
            <w:r w:rsidR="00931697">
              <w:rPr>
                <w:noProof/>
                <w:webHidden/>
              </w:rPr>
              <w:fldChar w:fldCharType="end"/>
            </w:r>
          </w:hyperlink>
        </w:p>
        <w:p w14:paraId="1CD20CBA" w14:textId="16AC6246" w:rsidR="00931697" w:rsidRDefault="00493A12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Cs w:val="0"/>
              <w:iCs w:val="0"/>
              <w:noProof/>
              <w:color w:val="auto"/>
              <w:sz w:val="22"/>
              <w:szCs w:val="22"/>
            </w:rPr>
          </w:pPr>
          <w:hyperlink w:anchor="_Toc182497042" w:history="1">
            <w:r w:rsidR="00931697" w:rsidRPr="00970170">
              <w:rPr>
                <w:rStyle w:val="Hyperlink"/>
                <w:noProof/>
              </w:rPr>
              <w:t>Chapter [Number]: [Chapter Name]</w:t>
            </w:r>
            <w:r w:rsidR="00931697">
              <w:rPr>
                <w:noProof/>
                <w:webHidden/>
              </w:rPr>
              <w:tab/>
            </w:r>
            <w:r w:rsidR="00931697">
              <w:rPr>
                <w:noProof/>
                <w:webHidden/>
              </w:rPr>
              <w:fldChar w:fldCharType="begin"/>
            </w:r>
            <w:r w:rsidR="00931697">
              <w:rPr>
                <w:noProof/>
                <w:webHidden/>
              </w:rPr>
              <w:instrText xml:space="preserve"> PAGEREF _Toc182497042 \h </w:instrText>
            </w:r>
            <w:r w:rsidR="00931697">
              <w:rPr>
                <w:noProof/>
                <w:webHidden/>
              </w:rPr>
            </w:r>
            <w:r w:rsidR="00931697">
              <w:rPr>
                <w:noProof/>
                <w:webHidden/>
              </w:rPr>
              <w:fldChar w:fldCharType="separate"/>
            </w:r>
            <w:r w:rsidR="00931697">
              <w:rPr>
                <w:noProof/>
                <w:webHidden/>
              </w:rPr>
              <w:t>8</w:t>
            </w:r>
            <w:r w:rsidR="00931697">
              <w:rPr>
                <w:noProof/>
                <w:webHidden/>
              </w:rPr>
              <w:fldChar w:fldCharType="end"/>
            </w:r>
          </w:hyperlink>
        </w:p>
        <w:p w14:paraId="413EFFD5" w14:textId="705F0673" w:rsidR="00931697" w:rsidRDefault="00493A12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Cs w:val="0"/>
              <w:iCs w:val="0"/>
              <w:noProof/>
              <w:color w:val="auto"/>
              <w:sz w:val="22"/>
              <w:szCs w:val="22"/>
            </w:rPr>
          </w:pPr>
          <w:hyperlink w:anchor="_Toc182497043" w:history="1">
            <w:r w:rsidR="00931697" w:rsidRPr="00970170">
              <w:rPr>
                <w:rStyle w:val="Hyperlink"/>
                <w:noProof/>
              </w:rPr>
              <w:t>Appendix</w:t>
            </w:r>
            <w:r w:rsidR="00931697">
              <w:rPr>
                <w:noProof/>
                <w:webHidden/>
              </w:rPr>
              <w:tab/>
            </w:r>
            <w:r w:rsidR="00931697">
              <w:rPr>
                <w:noProof/>
                <w:webHidden/>
              </w:rPr>
              <w:fldChar w:fldCharType="begin"/>
            </w:r>
            <w:r w:rsidR="00931697">
              <w:rPr>
                <w:noProof/>
                <w:webHidden/>
              </w:rPr>
              <w:instrText xml:space="preserve"> PAGEREF _Toc182497043 \h </w:instrText>
            </w:r>
            <w:r w:rsidR="00931697">
              <w:rPr>
                <w:noProof/>
                <w:webHidden/>
              </w:rPr>
            </w:r>
            <w:r w:rsidR="00931697">
              <w:rPr>
                <w:noProof/>
                <w:webHidden/>
              </w:rPr>
              <w:fldChar w:fldCharType="separate"/>
            </w:r>
            <w:r w:rsidR="00931697">
              <w:rPr>
                <w:noProof/>
                <w:webHidden/>
              </w:rPr>
              <w:t>9</w:t>
            </w:r>
            <w:r w:rsidR="00931697">
              <w:rPr>
                <w:noProof/>
                <w:webHidden/>
              </w:rPr>
              <w:fldChar w:fldCharType="end"/>
            </w:r>
          </w:hyperlink>
        </w:p>
        <w:p w14:paraId="28E95410" w14:textId="3A3578D7" w:rsidR="00931697" w:rsidRDefault="00493A12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Cs w:val="0"/>
              <w:iCs w:val="0"/>
              <w:noProof/>
              <w:color w:val="auto"/>
              <w:sz w:val="22"/>
              <w:szCs w:val="22"/>
            </w:rPr>
          </w:pPr>
          <w:hyperlink w:anchor="_Toc182497044" w:history="1">
            <w:r w:rsidR="00931697" w:rsidRPr="00970170">
              <w:rPr>
                <w:rStyle w:val="Hyperlink"/>
                <w:noProof/>
              </w:rPr>
              <w:t>Bibliography</w:t>
            </w:r>
            <w:r w:rsidR="00931697">
              <w:rPr>
                <w:noProof/>
                <w:webHidden/>
              </w:rPr>
              <w:tab/>
            </w:r>
            <w:r w:rsidR="00931697">
              <w:rPr>
                <w:noProof/>
                <w:webHidden/>
              </w:rPr>
              <w:fldChar w:fldCharType="begin"/>
            </w:r>
            <w:r w:rsidR="00931697">
              <w:rPr>
                <w:noProof/>
                <w:webHidden/>
              </w:rPr>
              <w:instrText xml:space="preserve"> PAGEREF _Toc182497044 \h </w:instrText>
            </w:r>
            <w:r w:rsidR="00931697">
              <w:rPr>
                <w:noProof/>
                <w:webHidden/>
              </w:rPr>
            </w:r>
            <w:r w:rsidR="00931697">
              <w:rPr>
                <w:noProof/>
                <w:webHidden/>
              </w:rPr>
              <w:fldChar w:fldCharType="separate"/>
            </w:r>
            <w:r w:rsidR="00931697">
              <w:rPr>
                <w:noProof/>
                <w:webHidden/>
              </w:rPr>
              <w:t>10</w:t>
            </w:r>
            <w:r w:rsidR="00931697">
              <w:rPr>
                <w:noProof/>
                <w:webHidden/>
              </w:rPr>
              <w:fldChar w:fldCharType="end"/>
            </w:r>
          </w:hyperlink>
        </w:p>
        <w:p w14:paraId="458F6E59" w14:textId="1A4AC0CF" w:rsidR="007776BB" w:rsidRPr="0019128D" w:rsidRDefault="0002682C" w:rsidP="0019128D">
          <w:r>
            <w:rPr>
              <w:bCs/>
              <w:iCs/>
            </w:rPr>
            <w:fldChar w:fldCharType="end"/>
          </w:r>
        </w:p>
      </w:sdtContent>
    </w:sdt>
    <w:p w14:paraId="40D3F5D9" w14:textId="1F131DD6" w:rsidR="007015DE" w:rsidRPr="00B56085" w:rsidRDefault="007015DE" w:rsidP="00597DBC">
      <w:pPr>
        <w:pStyle w:val="Heading1"/>
        <w:spacing w:before="0" w:after="360"/>
        <w:rPr>
          <w:rFonts w:asciiTheme="minorHAnsi" w:hAnsiTheme="minorHAnsi" w:cstheme="minorHAnsi"/>
        </w:rPr>
      </w:pPr>
      <w:r w:rsidRPr="007776BB">
        <w:br w:type="page"/>
      </w:r>
    </w:p>
    <w:p w14:paraId="486B64B3" w14:textId="5AEF3A34" w:rsidR="001F26BA" w:rsidRDefault="001F26BA" w:rsidP="004116CD">
      <w:pPr>
        <w:pStyle w:val="Heading1"/>
        <w:spacing w:after="240"/>
      </w:pPr>
      <w:r>
        <w:lastRenderedPageBreak/>
        <w:t>List of Figures</w:t>
      </w:r>
    </w:p>
    <w:p w14:paraId="4E929E4A" w14:textId="3B6C64FF" w:rsidR="00CF52F2" w:rsidRPr="001F782B" w:rsidRDefault="00B01EA9">
      <w:pPr>
        <w:pStyle w:val="TableofFigures"/>
        <w:tabs>
          <w:tab w:val="right" w:pos="9350"/>
        </w:tabs>
        <w:rPr>
          <w:rFonts w:eastAsiaTheme="minorEastAsia" w:cstheme="minorBidi"/>
          <w:caps w:val="0"/>
          <w:noProof/>
          <w:color w:val="auto"/>
          <w:sz w:val="24"/>
          <w:szCs w:val="22"/>
        </w:rPr>
      </w:pPr>
      <w:r w:rsidRPr="00B01EA9">
        <w:rPr>
          <w:sz w:val="24"/>
          <w:szCs w:val="24"/>
        </w:rPr>
        <w:fldChar w:fldCharType="begin"/>
      </w:r>
      <w:r w:rsidRPr="00B01EA9">
        <w:rPr>
          <w:sz w:val="24"/>
          <w:szCs w:val="24"/>
        </w:rPr>
        <w:instrText xml:space="preserve"> TOC \h \z \c "Figure" </w:instrText>
      </w:r>
      <w:r w:rsidRPr="00B01EA9">
        <w:rPr>
          <w:sz w:val="24"/>
          <w:szCs w:val="24"/>
        </w:rPr>
        <w:fldChar w:fldCharType="separate"/>
      </w:r>
      <w:hyperlink w:anchor="_Toc173239513" w:history="1">
        <w:r w:rsidR="00CF52F2" w:rsidRPr="001F782B">
          <w:rPr>
            <w:rStyle w:val="Hyperlink"/>
            <w:noProof/>
            <w:sz w:val="24"/>
          </w:rPr>
          <w:t>Figure 1: Example Figure of Barker Engineering Library</w:t>
        </w:r>
        <w:r w:rsidR="00CF52F2" w:rsidRPr="001F782B">
          <w:rPr>
            <w:noProof/>
            <w:webHidden/>
            <w:sz w:val="24"/>
          </w:rPr>
          <w:tab/>
        </w:r>
        <w:r w:rsidR="00CF52F2" w:rsidRPr="001F782B">
          <w:rPr>
            <w:noProof/>
            <w:webHidden/>
            <w:sz w:val="24"/>
          </w:rPr>
          <w:fldChar w:fldCharType="begin"/>
        </w:r>
        <w:r w:rsidR="00CF52F2" w:rsidRPr="001F782B">
          <w:rPr>
            <w:noProof/>
            <w:webHidden/>
            <w:sz w:val="24"/>
          </w:rPr>
          <w:instrText xml:space="preserve"> PAGEREF _Toc173239513 \h </w:instrText>
        </w:r>
        <w:r w:rsidR="00CF52F2" w:rsidRPr="001F782B">
          <w:rPr>
            <w:noProof/>
            <w:webHidden/>
            <w:sz w:val="24"/>
          </w:rPr>
        </w:r>
        <w:r w:rsidR="00CF52F2" w:rsidRPr="001F782B">
          <w:rPr>
            <w:noProof/>
            <w:webHidden/>
            <w:sz w:val="24"/>
          </w:rPr>
          <w:fldChar w:fldCharType="separate"/>
        </w:r>
        <w:r w:rsidR="00C2286B">
          <w:rPr>
            <w:noProof/>
            <w:webHidden/>
            <w:sz w:val="24"/>
          </w:rPr>
          <w:t>8</w:t>
        </w:r>
        <w:r w:rsidR="00CF52F2" w:rsidRPr="001F782B">
          <w:rPr>
            <w:noProof/>
            <w:webHidden/>
            <w:sz w:val="24"/>
          </w:rPr>
          <w:fldChar w:fldCharType="end"/>
        </w:r>
      </w:hyperlink>
    </w:p>
    <w:p w14:paraId="6F8B8F2B" w14:textId="2217BF8A" w:rsidR="0045277F" w:rsidRPr="00B56085" w:rsidRDefault="00B01EA9" w:rsidP="005B41B2">
      <w:pPr>
        <w:pStyle w:val="Heading1"/>
        <w:spacing w:before="0" w:after="360"/>
        <w:rPr>
          <w:rFonts w:asciiTheme="minorHAnsi" w:hAnsiTheme="minorHAnsi" w:cstheme="minorHAnsi"/>
          <w:sz w:val="22"/>
        </w:rPr>
      </w:pPr>
      <w:r w:rsidRPr="00B01EA9">
        <w:rPr>
          <w:rFonts w:asciiTheme="minorHAnsi" w:hAnsiTheme="minorHAnsi" w:cstheme="minorHAnsi"/>
          <w:sz w:val="24"/>
          <w:szCs w:val="24"/>
        </w:rPr>
        <w:fldChar w:fldCharType="end"/>
      </w:r>
      <w:r w:rsidR="00B207B9" w:rsidRPr="00B56085">
        <w:rPr>
          <w:rFonts w:asciiTheme="minorHAnsi" w:hAnsiTheme="minorHAnsi" w:cstheme="minorHAnsi"/>
        </w:rPr>
        <w:br w:type="page"/>
      </w:r>
      <w:bookmarkStart w:id="27" w:name="_Toc182497041"/>
      <w:r w:rsidR="007015DE" w:rsidRPr="00B56085">
        <w:rPr>
          <w:rFonts w:asciiTheme="minorHAnsi" w:hAnsiTheme="minorHAnsi" w:cstheme="minorHAnsi"/>
        </w:rPr>
        <w:lastRenderedPageBreak/>
        <w:t>List of Tables</w:t>
      </w:r>
      <w:bookmarkEnd w:id="27"/>
    </w:p>
    <w:p w14:paraId="5D60CBCD" w14:textId="31D338FE" w:rsidR="00FE74D1" w:rsidRPr="00FE74D1" w:rsidRDefault="00487363">
      <w:pPr>
        <w:pStyle w:val="TableofFigures"/>
        <w:tabs>
          <w:tab w:val="right" w:pos="9350"/>
        </w:tabs>
        <w:rPr>
          <w:rFonts w:eastAsiaTheme="minorEastAsia" w:cstheme="minorBidi"/>
          <w:noProof/>
          <w:color w:val="auto"/>
          <w:sz w:val="24"/>
          <w:szCs w:val="22"/>
        </w:rPr>
      </w:pPr>
      <w:r w:rsidRPr="00FE74D1">
        <w:rPr>
          <w:caps w:val="0"/>
          <w:smallCaps/>
          <w:sz w:val="24"/>
        </w:rPr>
        <w:fldChar w:fldCharType="begin"/>
      </w:r>
      <w:r w:rsidRPr="00FE74D1">
        <w:rPr>
          <w:caps w:val="0"/>
          <w:smallCaps/>
          <w:sz w:val="24"/>
        </w:rPr>
        <w:instrText xml:space="preserve"> TOC \h \z \c "Table" </w:instrText>
      </w:r>
      <w:r w:rsidRPr="00FE74D1">
        <w:rPr>
          <w:caps w:val="0"/>
          <w:smallCaps/>
          <w:sz w:val="24"/>
        </w:rPr>
        <w:fldChar w:fldCharType="separate"/>
      </w:r>
      <w:hyperlink w:anchor="_Toc173239307" w:history="1">
        <w:r w:rsidR="00FE74D1" w:rsidRPr="00FE74D1">
          <w:rPr>
            <w:rStyle w:val="Hyperlink"/>
            <w:noProof/>
            <w:sz w:val="24"/>
          </w:rPr>
          <w:t>Table 1: Example table for data</w:t>
        </w:r>
        <w:r w:rsidR="00FE74D1" w:rsidRPr="00FE74D1">
          <w:rPr>
            <w:noProof/>
            <w:webHidden/>
            <w:sz w:val="24"/>
          </w:rPr>
          <w:tab/>
        </w:r>
        <w:r w:rsidR="00FE74D1" w:rsidRPr="00FE74D1">
          <w:rPr>
            <w:noProof/>
            <w:webHidden/>
            <w:sz w:val="24"/>
          </w:rPr>
          <w:fldChar w:fldCharType="begin"/>
        </w:r>
        <w:r w:rsidR="00FE74D1" w:rsidRPr="00FE74D1">
          <w:rPr>
            <w:noProof/>
            <w:webHidden/>
            <w:sz w:val="24"/>
          </w:rPr>
          <w:instrText xml:space="preserve"> PAGEREF _Toc173239307 \h </w:instrText>
        </w:r>
        <w:r w:rsidR="00FE74D1" w:rsidRPr="00FE74D1">
          <w:rPr>
            <w:noProof/>
            <w:webHidden/>
            <w:sz w:val="24"/>
          </w:rPr>
        </w:r>
        <w:r w:rsidR="00FE74D1" w:rsidRPr="00FE74D1">
          <w:rPr>
            <w:noProof/>
            <w:webHidden/>
            <w:sz w:val="24"/>
          </w:rPr>
          <w:fldChar w:fldCharType="separate"/>
        </w:r>
        <w:r w:rsidR="00C2286B">
          <w:rPr>
            <w:noProof/>
            <w:webHidden/>
            <w:sz w:val="24"/>
          </w:rPr>
          <w:t>8</w:t>
        </w:r>
        <w:r w:rsidR="00FE74D1" w:rsidRPr="00FE74D1">
          <w:rPr>
            <w:noProof/>
            <w:webHidden/>
            <w:sz w:val="24"/>
          </w:rPr>
          <w:fldChar w:fldCharType="end"/>
        </w:r>
      </w:hyperlink>
    </w:p>
    <w:p w14:paraId="63AECDAB" w14:textId="65775129" w:rsidR="00487363" w:rsidRPr="00B56085" w:rsidRDefault="00487363" w:rsidP="00E4120E">
      <w:pPr>
        <w:rPr>
          <w:sz w:val="18"/>
        </w:rPr>
      </w:pPr>
      <w:r w:rsidRPr="00FE74D1">
        <w:rPr>
          <w:smallCaps/>
        </w:rPr>
        <w:fldChar w:fldCharType="end"/>
      </w:r>
    </w:p>
    <w:p w14:paraId="6CE73650" w14:textId="75024ED1" w:rsidR="00A15B7E" w:rsidRPr="00B56085" w:rsidRDefault="00066192" w:rsidP="00BB4BC8">
      <w:pPr>
        <w:pStyle w:val="Heading1"/>
        <w:spacing w:before="0" w:after="360"/>
        <w:rPr>
          <w:rFonts w:asciiTheme="minorHAnsi" w:hAnsiTheme="minorHAnsi" w:cstheme="minorHAnsi"/>
        </w:rPr>
      </w:pPr>
      <w:r w:rsidRPr="00B56085">
        <w:rPr>
          <w:rFonts w:asciiTheme="minorHAnsi" w:hAnsiTheme="minorHAnsi" w:cstheme="minorHAnsi"/>
        </w:rPr>
        <w:br w:type="page"/>
      </w:r>
      <w:bookmarkStart w:id="28" w:name="_Toc182497042"/>
      <w:r w:rsidR="00A15B7E" w:rsidRPr="00B56085">
        <w:rPr>
          <w:rFonts w:asciiTheme="minorHAnsi" w:hAnsiTheme="minorHAnsi" w:cstheme="minorHAnsi"/>
        </w:rPr>
        <w:lastRenderedPageBreak/>
        <w:t xml:space="preserve">Chapter </w:t>
      </w:r>
      <w:sdt>
        <w:sdtPr>
          <w:rPr>
            <w:rStyle w:val="Heading1Char"/>
          </w:rPr>
          <w:alias w:val="Chapter number"/>
          <w:tag w:val="Chapter number"/>
          <w:id w:val="855930643"/>
          <w:placeholder>
            <w:docPart w:val="DefaultPlaceholder_-1854013440"/>
          </w:placeholder>
          <w:text/>
        </w:sdtPr>
        <w:sdtEndPr>
          <w:rPr>
            <w:rStyle w:val="Heading1Char"/>
          </w:rPr>
        </w:sdtEndPr>
        <w:sdtContent>
          <w:r w:rsidR="00C225A0" w:rsidRPr="00BC6BCE">
            <w:rPr>
              <w:rStyle w:val="Heading1Char"/>
            </w:rPr>
            <w:t>[</w:t>
          </w:r>
          <w:r w:rsidR="00A15B7E" w:rsidRPr="00BC6BCE">
            <w:rPr>
              <w:rStyle w:val="Heading1Char"/>
            </w:rPr>
            <w:t>Number]</w:t>
          </w:r>
        </w:sdtContent>
      </w:sdt>
      <w:r w:rsidR="00C225A0">
        <w:rPr>
          <w:rFonts w:asciiTheme="minorHAnsi" w:hAnsiTheme="minorHAnsi" w:cstheme="minorHAnsi"/>
        </w:rPr>
        <w:t>:</w:t>
      </w:r>
      <w:r w:rsidR="00EE4D9E" w:rsidRPr="00B56085">
        <w:rPr>
          <w:rFonts w:asciiTheme="minorHAnsi" w:hAnsiTheme="minorHAnsi" w:cstheme="minorHAnsi"/>
        </w:rPr>
        <w:t xml:space="preserve"> </w:t>
      </w:r>
      <w:sdt>
        <w:sdtPr>
          <w:rPr>
            <w:rStyle w:val="Heading1Char"/>
          </w:rPr>
          <w:alias w:val="Chapter name"/>
          <w:tag w:val="Chapter name"/>
          <w:id w:val="-1562322977"/>
          <w:placeholder>
            <w:docPart w:val="DefaultPlaceholder_-1854013440"/>
          </w:placeholder>
        </w:sdtPr>
        <w:sdtEndPr>
          <w:rPr>
            <w:rStyle w:val="Heading1Char"/>
          </w:rPr>
        </w:sdtEndPr>
        <w:sdtContent>
          <w:r w:rsidR="00A15B7E" w:rsidRPr="00BC6BCE">
            <w:rPr>
              <w:rStyle w:val="Heading1Char"/>
            </w:rPr>
            <w:t>[Chapter Name]</w:t>
          </w:r>
        </w:sdtContent>
      </w:sdt>
      <w:bookmarkEnd w:id="28"/>
    </w:p>
    <w:p w14:paraId="71BDD83F" w14:textId="1F3A1736" w:rsidR="00036062" w:rsidRPr="00B56085" w:rsidRDefault="00A15B7E" w:rsidP="00036062">
      <w:r w:rsidRPr="00B56085">
        <w:t xml:space="preserve">[Text of chapter with any figures, tables, </w:t>
      </w:r>
      <w:r w:rsidR="00B57A77" w:rsidRPr="00B56085">
        <w:t>etc.</w:t>
      </w:r>
      <w:r w:rsidRPr="00B56085">
        <w:t xml:space="preserve"> labeled. Follow the style guide determined by your department or supervisor]</w:t>
      </w:r>
    </w:p>
    <w:p w14:paraId="351AFDCE" w14:textId="2DC854EC" w:rsidR="00513915" w:rsidRPr="00B56085" w:rsidRDefault="00513915" w:rsidP="00513915">
      <w:pPr>
        <w:keepNext/>
      </w:pPr>
      <w:r w:rsidRPr="00B56085">
        <w:rPr>
          <w:noProof/>
        </w:rPr>
        <w:drawing>
          <wp:inline distT="0" distB="0" distL="0" distR="0" wp14:anchorId="00511402" wp14:editId="59EC8D46">
            <wp:extent cx="4191000" cy="1676400"/>
            <wp:effectExtent l="0" t="0" r="0" b="0"/>
            <wp:docPr id="2" name="Picture 2" descr="Barker Engineering Library columns inside the Great D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Barker Engineering Library columns inside the Great Dome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23233" w14:textId="54D4580A" w:rsidR="00837019" w:rsidRPr="00837019" w:rsidRDefault="00513915" w:rsidP="00837019">
      <w:pPr>
        <w:pStyle w:val="Caption"/>
        <w:spacing w:after="360"/>
        <w:rPr>
          <w:color w:val="000000" w:themeColor="text1"/>
          <w:sz w:val="24"/>
          <w:szCs w:val="24"/>
        </w:rPr>
      </w:pPr>
      <w:bookmarkStart w:id="29" w:name="_Toc173239513"/>
      <w:r w:rsidRPr="00B56085">
        <w:rPr>
          <w:color w:val="000000" w:themeColor="text1"/>
          <w:sz w:val="24"/>
          <w:szCs w:val="24"/>
        </w:rPr>
        <w:t xml:space="preserve">Figure </w:t>
      </w:r>
      <w:r w:rsidRPr="00B56085">
        <w:rPr>
          <w:color w:val="000000" w:themeColor="text1"/>
          <w:sz w:val="24"/>
          <w:szCs w:val="24"/>
        </w:rPr>
        <w:fldChar w:fldCharType="begin"/>
      </w:r>
      <w:r w:rsidRPr="00B56085">
        <w:rPr>
          <w:color w:val="000000" w:themeColor="text1"/>
          <w:sz w:val="24"/>
          <w:szCs w:val="24"/>
        </w:rPr>
        <w:instrText xml:space="preserve"> SEQ Figure \* ARABIC </w:instrText>
      </w:r>
      <w:r w:rsidRPr="00B56085">
        <w:rPr>
          <w:color w:val="000000" w:themeColor="text1"/>
          <w:sz w:val="24"/>
          <w:szCs w:val="24"/>
        </w:rPr>
        <w:fldChar w:fldCharType="separate"/>
      </w:r>
      <w:r w:rsidRPr="00B56085">
        <w:rPr>
          <w:noProof/>
          <w:color w:val="000000" w:themeColor="text1"/>
          <w:sz w:val="24"/>
          <w:szCs w:val="24"/>
        </w:rPr>
        <w:t>1</w:t>
      </w:r>
      <w:r w:rsidRPr="00B56085">
        <w:rPr>
          <w:color w:val="000000" w:themeColor="text1"/>
          <w:sz w:val="24"/>
          <w:szCs w:val="24"/>
        </w:rPr>
        <w:fldChar w:fldCharType="end"/>
      </w:r>
      <w:r w:rsidRPr="00B56085">
        <w:rPr>
          <w:color w:val="000000" w:themeColor="text1"/>
          <w:sz w:val="24"/>
          <w:szCs w:val="24"/>
        </w:rPr>
        <w:t xml:space="preserve">: </w:t>
      </w:r>
      <w:r w:rsidR="00030F51">
        <w:rPr>
          <w:color w:val="000000" w:themeColor="text1"/>
          <w:sz w:val="24"/>
          <w:szCs w:val="24"/>
        </w:rPr>
        <w:t xml:space="preserve">Example Figure of </w:t>
      </w:r>
      <w:r w:rsidRPr="00B56085">
        <w:rPr>
          <w:color w:val="000000" w:themeColor="text1"/>
          <w:sz w:val="24"/>
          <w:szCs w:val="24"/>
        </w:rPr>
        <w:t>Barker Engineering Library</w:t>
      </w:r>
      <w:bookmarkEnd w:id="29"/>
    </w:p>
    <w:p w14:paraId="1842B826" w14:textId="2D03D153" w:rsidR="00487363" w:rsidRPr="00BC1621" w:rsidRDefault="00487363" w:rsidP="00487363">
      <w:r w:rsidRPr="00B56085">
        <w:t>[Text of chapter with any figures, tables, etc. labeled. Follow the style guide determined by your department or supervisor]</w:t>
      </w:r>
    </w:p>
    <w:p w14:paraId="02A82AC1" w14:textId="557EB466" w:rsidR="00487363" w:rsidRPr="00487363" w:rsidRDefault="00487363" w:rsidP="00487363">
      <w:pPr>
        <w:pStyle w:val="Caption"/>
        <w:keepNext/>
        <w:rPr>
          <w:rStyle w:val="Emphasis"/>
          <w:i/>
          <w:iCs/>
        </w:rPr>
      </w:pPr>
      <w:bookmarkStart w:id="30" w:name="_Toc173239307"/>
      <w:r w:rsidRPr="00487363">
        <w:rPr>
          <w:rStyle w:val="Emphasis"/>
          <w:i/>
          <w:iCs/>
        </w:rPr>
        <w:t xml:space="preserve">Table </w:t>
      </w:r>
      <w:r w:rsidRPr="00487363">
        <w:rPr>
          <w:rStyle w:val="Emphasis"/>
          <w:i/>
          <w:iCs/>
        </w:rPr>
        <w:fldChar w:fldCharType="begin"/>
      </w:r>
      <w:r w:rsidRPr="00487363">
        <w:rPr>
          <w:rStyle w:val="Emphasis"/>
          <w:i/>
          <w:iCs/>
        </w:rPr>
        <w:instrText xml:space="preserve"> SEQ Table \* ARABIC </w:instrText>
      </w:r>
      <w:r w:rsidRPr="00487363">
        <w:rPr>
          <w:rStyle w:val="Emphasis"/>
          <w:i/>
          <w:iCs/>
        </w:rPr>
        <w:fldChar w:fldCharType="separate"/>
      </w:r>
      <w:r w:rsidRPr="00487363">
        <w:rPr>
          <w:rStyle w:val="Emphasis"/>
          <w:i/>
          <w:iCs/>
        </w:rPr>
        <w:t>1</w:t>
      </w:r>
      <w:r w:rsidRPr="00487363">
        <w:rPr>
          <w:rStyle w:val="Emphasis"/>
          <w:i/>
          <w:iCs/>
        </w:rPr>
        <w:fldChar w:fldCharType="end"/>
      </w:r>
      <w:r w:rsidRPr="00487363">
        <w:rPr>
          <w:rStyle w:val="Emphasis"/>
          <w:i/>
          <w:iCs/>
        </w:rPr>
        <w:t>: Example table for data</w:t>
      </w:r>
      <w:bookmarkEnd w:id="30"/>
    </w:p>
    <w:tbl>
      <w:tblPr>
        <w:tblStyle w:val="TableGrid"/>
        <w:tblW w:w="0" w:type="auto"/>
        <w:tblLook w:val="04A0" w:firstRow="1" w:lastRow="0" w:firstColumn="1" w:lastColumn="0" w:noHBand="0" w:noVBand="1"/>
        <w:tblCaption w:val="Table of Data"/>
        <w:tblDescription w:val="Add a description of your table"/>
      </w:tblPr>
      <w:tblGrid>
        <w:gridCol w:w="4675"/>
        <w:gridCol w:w="4675"/>
      </w:tblGrid>
      <w:tr w:rsidR="00487363" w14:paraId="427E4D83" w14:textId="77777777" w:rsidTr="00487363">
        <w:tc>
          <w:tcPr>
            <w:tcW w:w="4675" w:type="dxa"/>
          </w:tcPr>
          <w:p w14:paraId="43B5BD30" w14:textId="12882423" w:rsidR="00487363" w:rsidRDefault="00487363" w:rsidP="00487363">
            <w:r>
              <w:t>2</w:t>
            </w:r>
          </w:p>
        </w:tc>
        <w:tc>
          <w:tcPr>
            <w:tcW w:w="4675" w:type="dxa"/>
          </w:tcPr>
          <w:p w14:paraId="2E27A8AA" w14:textId="049327C6" w:rsidR="00487363" w:rsidRDefault="00487363" w:rsidP="00487363">
            <w:r>
              <w:t>6</w:t>
            </w:r>
          </w:p>
        </w:tc>
      </w:tr>
      <w:tr w:rsidR="00487363" w14:paraId="1944A779" w14:textId="77777777" w:rsidTr="00487363">
        <w:tc>
          <w:tcPr>
            <w:tcW w:w="4675" w:type="dxa"/>
          </w:tcPr>
          <w:p w14:paraId="02706692" w14:textId="0BDEFCC1" w:rsidR="00487363" w:rsidRDefault="00487363" w:rsidP="00487363">
            <w:r>
              <w:t>4</w:t>
            </w:r>
          </w:p>
        </w:tc>
        <w:tc>
          <w:tcPr>
            <w:tcW w:w="4675" w:type="dxa"/>
          </w:tcPr>
          <w:p w14:paraId="2D1BA98F" w14:textId="1C697820" w:rsidR="00487363" w:rsidRDefault="00487363" w:rsidP="00487363">
            <w:r>
              <w:t>8</w:t>
            </w:r>
          </w:p>
        </w:tc>
      </w:tr>
    </w:tbl>
    <w:p w14:paraId="23383879" w14:textId="69A9F836" w:rsidR="007701D8" w:rsidRDefault="007701D8" w:rsidP="00487363"/>
    <w:p w14:paraId="38A4143F" w14:textId="57987FBE" w:rsidR="007701D8" w:rsidRDefault="007701D8">
      <w:r>
        <w:br w:type="page"/>
      </w:r>
    </w:p>
    <w:p w14:paraId="15B2B7F7" w14:textId="5C4BE1BD" w:rsidR="00036062" w:rsidRPr="00E032A4" w:rsidRDefault="009F30FA" w:rsidP="00452B41">
      <w:pPr>
        <w:pStyle w:val="Heading1"/>
        <w:spacing w:before="0" w:after="240"/>
        <w:rPr>
          <w:rFonts w:cstheme="minorBidi"/>
          <w:sz w:val="24"/>
        </w:rPr>
      </w:pPr>
      <w:bookmarkStart w:id="31" w:name="_Toc182497043"/>
      <w:r w:rsidRPr="00B56085">
        <w:lastRenderedPageBreak/>
        <w:t>A</w:t>
      </w:r>
      <w:r w:rsidR="0091744E" w:rsidRPr="00B56085">
        <w:t>ppendix</w:t>
      </w:r>
      <w:bookmarkEnd w:id="31"/>
    </w:p>
    <w:p w14:paraId="40EE7BB0" w14:textId="51C3E761" w:rsidR="00B56085" w:rsidRPr="00B56085" w:rsidRDefault="00770DA0" w:rsidP="00A90E9E">
      <w:pPr>
        <w:pStyle w:val="Heading1"/>
        <w:spacing w:before="0" w:after="360"/>
        <w:jc w:val="center"/>
        <w:rPr>
          <w:rFonts w:asciiTheme="minorHAnsi" w:hAnsiTheme="minorHAnsi" w:cstheme="minorHAnsi"/>
        </w:rPr>
      </w:pPr>
      <w:r w:rsidRPr="00B56085">
        <w:rPr>
          <w:rFonts w:asciiTheme="minorHAnsi" w:hAnsiTheme="minorHAnsi" w:cstheme="minorHAnsi"/>
        </w:rPr>
        <w:br w:type="page"/>
      </w:r>
    </w:p>
    <w:bookmarkStart w:id="32" w:name="_Toc182497044" w:displacedByCustomXml="next"/>
    <w:sdt>
      <w:sdtPr>
        <w:rPr>
          <w:rFonts w:asciiTheme="minorHAnsi" w:eastAsiaTheme="minorHAnsi" w:hAnsiTheme="minorHAnsi" w:cstheme="minorHAnsi"/>
          <w:sz w:val="24"/>
          <w:szCs w:val="22"/>
        </w:rPr>
        <w:id w:val="1017428681"/>
        <w:docPartObj>
          <w:docPartGallery w:val="Bibliographies"/>
          <w:docPartUnique/>
        </w:docPartObj>
      </w:sdtPr>
      <w:sdtEndPr>
        <w:rPr>
          <w:rFonts w:ascii="Calibri" w:hAnsi="Calibri"/>
          <w:szCs w:val="24"/>
        </w:rPr>
      </w:sdtEndPr>
      <w:sdtContent>
        <w:p w14:paraId="35E232E8" w14:textId="77777777" w:rsidR="00B56085" w:rsidRPr="00B56085" w:rsidRDefault="00B56085" w:rsidP="004C2947">
          <w:pPr>
            <w:pStyle w:val="Heading1"/>
            <w:spacing w:before="0" w:after="240"/>
            <w:rPr>
              <w:rFonts w:asciiTheme="minorHAnsi" w:hAnsiTheme="minorHAnsi" w:cstheme="minorHAnsi"/>
            </w:rPr>
          </w:pPr>
          <w:r w:rsidRPr="00B56085">
            <w:rPr>
              <w:rFonts w:asciiTheme="minorHAnsi" w:hAnsiTheme="minorHAnsi" w:cstheme="minorHAnsi"/>
            </w:rPr>
            <w:t>Bibliography</w:t>
          </w:r>
          <w:bookmarkEnd w:id="32"/>
        </w:p>
        <w:sdt>
          <w:sdtPr>
            <w:id w:val="111145805"/>
            <w:bibliography/>
          </w:sdtPr>
          <w:sdtEndPr/>
          <w:sdtContent>
            <w:p w14:paraId="249A761B" w14:textId="09561609" w:rsidR="00B56085" w:rsidRPr="00B56085" w:rsidRDefault="00B56085" w:rsidP="00B56085">
              <w:pPr>
                <w:pStyle w:val="Bibliography"/>
                <w:ind w:left="720" w:hanging="720"/>
                <w:rPr>
                  <w:noProof/>
                </w:rPr>
              </w:pPr>
              <w:r w:rsidRPr="00B56085">
                <w:fldChar w:fldCharType="begin"/>
              </w:r>
              <w:r w:rsidRPr="00B56085">
                <w:instrText xml:space="preserve"> BIBLIOGRAPHY </w:instrText>
              </w:r>
              <w:r w:rsidRPr="00B56085">
                <w:fldChar w:fldCharType="separate"/>
              </w:r>
              <w:r w:rsidRPr="00B56085">
                <w:rPr>
                  <w:noProof/>
                </w:rPr>
                <w:t>Barker Engineering Library [photo]. MIT, Cambridge, MA, United States. https://libraries.mit.edu/barker/</w:t>
              </w:r>
            </w:p>
            <w:p w14:paraId="24A4BB9B" w14:textId="2D34519C" w:rsidR="00B56085" w:rsidRPr="00B56085" w:rsidRDefault="00B56085" w:rsidP="00770DA0">
              <w:r w:rsidRPr="00B56085"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sectPr w:rsidR="00B56085" w:rsidRPr="00B56085" w:rsidSect="003803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03D545" w14:textId="77777777" w:rsidR="00493A12" w:rsidRDefault="00493A12" w:rsidP="007F4514">
      <w:pPr>
        <w:spacing w:after="0" w:line="240" w:lineRule="auto"/>
      </w:pPr>
      <w:r>
        <w:separator/>
      </w:r>
    </w:p>
  </w:endnote>
  <w:endnote w:type="continuationSeparator" w:id="0">
    <w:p w14:paraId="1946C8B4" w14:textId="77777777" w:rsidR="00493A12" w:rsidRDefault="00493A12" w:rsidP="007F45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8894210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EAC91C6" w14:textId="596CF660" w:rsidR="00002839" w:rsidRDefault="00002839" w:rsidP="00002839">
        <w:pPr>
          <w:pStyle w:val="Footer"/>
          <w:jc w:val="center"/>
          <w:rPr>
            <w:noProof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D5F948E" w14:textId="77777777" w:rsidR="00002839" w:rsidRDefault="0000283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B95697" w14:textId="77777777" w:rsidR="00493A12" w:rsidRDefault="00493A12" w:rsidP="007F4514">
      <w:pPr>
        <w:spacing w:after="0" w:line="240" w:lineRule="auto"/>
      </w:pPr>
      <w:r>
        <w:separator/>
      </w:r>
    </w:p>
  </w:footnote>
  <w:footnote w:type="continuationSeparator" w:id="0">
    <w:p w14:paraId="7D663626" w14:textId="77777777" w:rsidR="00493A12" w:rsidRDefault="00493A12" w:rsidP="007F45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03BAAA" w14:textId="315C29CC" w:rsidR="007F4514" w:rsidRDefault="007F4514" w:rsidP="00002839">
    <w:pPr>
      <w:pStyle w:val="Header"/>
      <w:jc w:val="center"/>
    </w:pPr>
  </w:p>
  <w:p w14:paraId="0F1CD7BD" w14:textId="77777777" w:rsidR="007F4514" w:rsidRDefault="007F451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DB1687"/>
    <w:multiLevelType w:val="multilevel"/>
    <w:tmpl w:val="F80448FA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76A"/>
    <w:rsid w:val="00002839"/>
    <w:rsid w:val="00003488"/>
    <w:rsid w:val="00017499"/>
    <w:rsid w:val="00024B19"/>
    <w:rsid w:val="0002682C"/>
    <w:rsid w:val="00030CCA"/>
    <w:rsid w:val="00030F51"/>
    <w:rsid w:val="00036062"/>
    <w:rsid w:val="0004359A"/>
    <w:rsid w:val="000501F4"/>
    <w:rsid w:val="00066192"/>
    <w:rsid w:val="00085B29"/>
    <w:rsid w:val="00086E69"/>
    <w:rsid w:val="00096E39"/>
    <w:rsid w:val="000A6E14"/>
    <w:rsid w:val="000B0262"/>
    <w:rsid w:val="000E0462"/>
    <w:rsid w:val="000F6A80"/>
    <w:rsid w:val="000F6E4D"/>
    <w:rsid w:val="000F7BDE"/>
    <w:rsid w:val="001070B4"/>
    <w:rsid w:val="001107BE"/>
    <w:rsid w:val="0011479D"/>
    <w:rsid w:val="00115C68"/>
    <w:rsid w:val="00116988"/>
    <w:rsid w:val="00121D70"/>
    <w:rsid w:val="0012327E"/>
    <w:rsid w:val="001336DA"/>
    <w:rsid w:val="001364D2"/>
    <w:rsid w:val="001466FA"/>
    <w:rsid w:val="00150187"/>
    <w:rsid w:val="001607CB"/>
    <w:rsid w:val="00161EA3"/>
    <w:rsid w:val="00167A87"/>
    <w:rsid w:val="001838AE"/>
    <w:rsid w:val="001841B5"/>
    <w:rsid w:val="0019128D"/>
    <w:rsid w:val="001A104F"/>
    <w:rsid w:val="001A3D86"/>
    <w:rsid w:val="001C37E6"/>
    <w:rsid w:val="001C6169"/>
    <w:rsid w:val="001D2DAC"/>
    <w:rsid w:val="001E12C8"/>
    <w:rsid w:val="001E1AEA"/>
    <w:rsid w:val="001E1B7A"/>
    <w:rsid w:val="001F26BA"/>
    <w:rsid w:val="001F782B"/>
    <w:rsid w:val="0020084B"/>
    <w:rsid w:val="00223796"/>
    <w:rsid w:val="00223B6B"/>
    <w:rsid w:val="002259DF"/>
    <w:rsid w:val="00244FB8"/>
    <w:rsid w:val="002450EB"/>
    <w:rsid w:val="00274FB3"/>
    <w:rsid w:val="00281130"/>
    <w:rsid w:val="0028496B"/>
    <w:rsid w:val="002A059C"/>
    <w:rsid w:val="002A074F"/>
    <w:rsid w:val="002A0F6E"/>
    <w:rsid w:val="002A6B04"/>
    <w:rsid w:val="002B200A"/>
    <w:rsid w:val="002C2084"/>
    <w:rsid w:val="002D44F3"/>
    <w:rsid w:val="002E3EEB"/>
    <w:rsid w:val="002F12AF"/>
    <w:rsid w:val="002F46EE"/>
    <w:rsid w:val="00300951"/>
    <w:rsid w:val="0030295A"/>
    <w:rsid w:val="00315F94"/>
    <w:rsid w:val="00316791"/>
    <w:rsid w:val="0033056A"/>
    <w:rsid w:val="00334183"/>
    <w:rsid w:val="00334396"/>
    <w:rsid w:val="00334D41"/>
    <w:rsid w:val="00337290"/>
    <w:rsid w:val="00347DD3"/>
    <w:rsid w:val="00363388"/>
    <w:rsid w:val="0037623B"/>
    <w:rsid w:val="00380380"/>
    <w:rsid w:val="00382848"/>
    <w:rsid w:val="0039373B"/>
    <w:rsid w:val="00396FA2"/>
    <w:rsid w:val="00397654"/>
    <w:rsid w:val="003A3C1D"/>
    <w:rsid w:val="003A5B90"/>
    <w:rsid w:val="003C583C"/>
    <w:rsid w:val="003D0168"/>
    <w:rsid w:val="003E5401"/>
    <w:rsid w:val="003E5A39"/>
    <w:rsid w:val="00401217"/>
    <w:rsid w:val="00407FF7"/>
    <w:rsid w:val="004116CD"/>
    <w:rsid w:val="00420828"/>
    <w:rsid w:val="00420F17"/>
    <w:rsid w:val="004340B3"/>
    <w:rsid w:val="00437535"/>
    <w:rsid w:val="004406DD"/>
    <w:rsid w:val="0044788D"/>
    <w:rsid w:val="0045277F"/>
    <w:rsid w:val="00452B41"/>
    <w:rsid w:val="00463DD1"/>
    <w:rsid w:val="00467479"/>
    <w:rsid w:val="00470830"/>
    <w:rsid w:val="004853EB"/>
    <w:rsid w:val="00487363"/>
    <w:rsid w:val="00493A12"/>
    <w:rsid w:val="00493BD3"/>
    <w:rsid w:val="004A3371"/>
    <w:rsid w:val="004A7F4B"/>
    <w:rsid w:val="004C2947"/>
    <w:rsid w:val="004D18BC"/>
    <w:rsid w:val="004E7871"/>
    <w:rsid w:val="004F32B6"/>
    <w:rsid w:val="00505AEA"/>
    <w:rsid w:val="0050762F"/>
    <w:rsid w:val="00513915"/>
    <w:rsid w:val="00526C5A"/>
    <w:rsid w:val="005319ED"/>
    <w:rsid w:val="00544957"/>
    <w:rsid w:val="00550EFF"/>
    <w:rsid w:val="005560F1"/>
    <w:rsid w:val="00567ADD"/>
    <w:rsid w:val="005933CB"/>
    <w:rsid w:val="00597DBC"/>
    <w:rsid w:val="005A4258"/>
    <w:rsid w:val="005B41B2"/>
    <w:rsid w:val="005B42EB"/>
    <w:rsid w:val="005B7E2C"/>
    <w:rsid w:val="005C0930"/>
    <w:rsid w:val="005C2731"/>
    <w:rsid w:val="005D2B3F"/>
    <w:rsid w:val="005D5407"/>
    <w:rsid w:val="005F3351"/>
    <w:rsid w:val="005F670B"/>
    <w:rsid w:val="00600BFD"/>
    <w:rsid w:val="0060195E"/>
    <w:rsid w:val="006119A0"/>
    <w:rsid w:val="006203E5"/>
    <w:rsid w:val="00632212"/>
    <w:rsid w:val="00634B4C"/>
    <w:rsid w:val="00634EA1"/>
    <w:rsid w:val="00642B28"/>
    <w:rsid w:val="00647293"/>
    <w:rsid w:val="0065181B"/>
    <w:rsid w:val="00662DBC"/>
    <w:rsid w:val="00663191"/>
    <w:rsid w:val="00690E15"/>
    <w:rsid w:val="00693D92"/>
    <w:rsid w:val="006943A7"/>
    <w:rsid w:val="006962A3"/>
    <w:rsid w:val="00697048"/>
    <w:rsid w:val="0069717C"/>
    <w:rsid w:val="006A244B"/>
    <w:rsid w:val="006B3BB7"/>
    <w:rsid w:val="006B6846"/>
    <w:rsid w:val="006E010B"/>
    <w:rsid w:val="006E578F"/>
    <w:rsid w:val="006F74E9"/>
    <w:rsid w:val="007015DE"/>
    <w:rsid w:val="00713D6C"/>
    <w:rsid w:val="00722A3A"/>
    <w:rsid w:val="00723014"/>
    <w:rsid w:val="00724BCB"/>
    <w:rsid w:val="00730074"/>
    <w:rsid w:val="00732402"/>
    <w:rsid w:val="007406C6"/>
    <w:rsid w:val="007418AE"/>
    <w:rsid w:val="00766B28"/>
    <w:rsid w:val="007701D8"/>
    <w:rsid w:val="00770DA0"/>
    <w:rsid w:val="00776769"/>
    <w:rsid w:val="007776BB"/>
    <w:rsid w:val="00780AC3"/>
    <w:rsid w:val="00791E3C"/>
    <w:rsid w:val="007A43F0"/>
    <w:rsid w:val="007B5D9B"/>
    <w:rsid w:val="007B61BA"/>
    <w:rsid w:val="007C793B"/>
    <w:rsid w:val="007D1591"/>
    <w:rsid w:val="007F296C"/>
    <w:rsid w:val="007F4514"/>
    <w:rsid w:val="007F7801"/>
    <w:rsid w:val="00802015"/>
    <w:rsid w:val="0080223C"/>
    <w:rsid w:val="00806C5E"/>
    <w:rsid w:val="0081302D"/>
    <w:rsid w:val="0081367A"/>
    <w:rsid w:val="008158BC"/>
    <w:rsid w:val="008209C4"/>
    <w:rsid w:val="00823190"/>
    <w:rsid w:val="00824F3D"/>
    <w:rsid w:val="00837019"/>
    <w:rsid w:val="00844009"/>
    <w:rsid w:val="00870866"/>
    <w:rsid w:val="00876CBE"/>
    <w:rsid w:val="00884FAE"/>
    <w:rsid w:val="008923D2"/>
    <w:rsid w:val="008953AD"/>
    <w:rsid w:val="008A14A1"/>
    <w:rsid w:val="008A284A"/>
    <w:rsid w:val="008D0392"/>
    <w:rsid w:val="008D481B"/>
    <w:rsid w:val="008D59E9"/>
    <w:rsid w:val="008F4FBA"/>
    <w:rsid w:val="00912E0A"/>
    <w:rsid w:val="00914889"/>
    <w:rsid w:val="00915A8A"/>
    <w:rsid w:val="0091744E"/>
    <w:rsid w:val="00917D44"/>
    <w:rsid w:val="00924401"/>
    <w:rsid w:val="0092682A"/>
    <w:rsid w:val="00931697"/>
    <w:rsid w:val="009335BF"/>
    <w:rsid w:val="009614DD"/>
    <w:rsid w:val="00962603"/>
    <w:rsid w:val="00970170"/>
    <w:rsid w:val="0097256E"/>
    <w:rsid w:val="009853C8"/>
    <w:rsid w:val="00985D50"/>
    <w:rsid w:val="0099262B"/>
    <w:rsid w:val="00994078"/>
    <w:rsid w:val="009A3042"/>
    <w:rsid w:val="009A30D9"/>
    <w:rsid w:val="009B74FE"/>
    <w:rsid w:val="009C4048"/>
    <w:rsid w:val="009F30FA"/>
    <w:rsid w:val="009F5C24"/>
    <w:rsid w:val="00A02007"/>
    <w:rsid w:val="00A03BC4"/>
    <w:rsid w:val="00A1136E"/>
    <w:rsid w:val="00A15B7E"/>
    <w:rsid w:val="00A27571"/>
    <w:rsid w:val="00A37BBA"/>
    <w:rsid w:val="00A5286E"/>
    <w:rsid w:val="00A55B87"/>
    <w:rsid w:val="00A6284D"/>
    <w:rsid w:val="00A73F8A"/>
    <w:rsid w:val="00A763B7"/>
    <w:rsid w:val="00A77681"/>
    <w:rsid w:val="00A8233E"/>
    <w:rsid w:val="00A82D9A"/>
    <w:rsid w:val="00A84107"/>
    <w:rsid w:val="00A90BD5"/>
    <w:rsid w:val="00A90E9E"/>
    <w:rsid w:val="00A911B0"/>
    <w:rsid w:val="00AA24FF"/>
    <w:rsid w:val="00AB611C"/>
    <w:rsid w:val="00AB7C03"/>
    <w:rsid w:val="00AD511D"/>
    <w:rsid w:val="00AE0BE7"/>
    <w:rsid w:val="00AE3943"/>
    <w:rsid w:val="00AF59AA"/>
    <w:rsid w:val="00B01023"/>
    <w:rsid w:val="00B01EA9"/>
    <w:rsid w:val="00B11D00"/>
    <w:rsid w:val="00B15866"/>
    <w:rsid w:val="00B207B9"/>
    <w:rsid w:val="00B45063"/>
    <w:rsid w:val="00B47586"/>
    <w:rsid w:val="00B56085"/>
    <w:rsid w:val="00B573E8"/>
    <w:rsid w:val="00B57A77"/>
    <w:rsid w:val="00B6293F"/>
    <w:rsid w:val="00B63CE9"/>
    <w:rsid w:val="00B95DC3"/>
    <w:rsid w:val="00BA7066"/>
    <w:rsid w:val="00BB076A"/>
    <w:rsid w:val="00BB07FA"/>
    <w:rsid w:val="00BB1A4C"/>
    <w:rsid w:val="00BB4BC8"/>
    <w:rsid w:val="00BC05B4"/>
    <w:rsid w:val="00BC1621"/>
    <w:rsid w:val="00BC6BCE"/>
    <w:rsid w:val="00BE6460"/>
    <w:rsid w:val="00BF24EF"/>
    <w:rsid w:val="00C02546"/>
    <w:rsid w:val="00C037CC"/>
    <w:rsid w:val="00C121B0"/>
    <w:rsid w:val="00C20879"/>
    <w:rsid w:val="00C225A0"/>
    <w:rsid w:val="00C2286B"/>
    <w:rsid w:val="00C23568"/>
    <w:rsid w:val="00C342BB"/>
    <w:rsid w:val="00C353E8"/>
    <w:rsid w:val="00C36C58"/>
    <w:rsid w:val="00C55DEF"/>
    <w:rsid w:val="00C829E8"/>
    <w:rsid w:val="00C8751B"/>
    <w:rsid w:val="00C94468"/>
    <w:rsid w:val="00C95B60"/>
    <w:rsid w:val="00CB066A"/>
    <w:rsid w:val="00CB5B56"/>
    <w:rsid w:val="00CC0F02"/>
    <w:rsid w:val="00CD7328"/>
    <w:rsid w:val="00CE038A"/>
    <w:rsid w:val="00CE36B7"/>
    <w:rsid w:val="00CF52F2"/>
    <w:rsid w:val="00D112EF"/>
    <w:rsid w:val="00D14AE0"/>
    <w:rsid w:val="00D14BBC"/>
    <w:rsid w:val="00D220CA"/>
    <w:rsid w:val="00D23B85"/>
    <w:rsid w:val="00D27D2A"/>
    <w:rsid w:val="00D3326E"/>
    <w:rsid w:val="00D44412"/>
    <w:rsid w:val="00D46936"/>
    <w:rsid w:val="00D81338"/>
    <w:rsid w:val="00D90081"/>
    <w:rsid w:val="00DB0CA2"/>
    <w:rsid w:val="00DB0DFE"/>
    <w:rsid w:val="00DB4453"/>
    <w:rsid w:val="00DC1990"/>
    <w:rsid w:val="00DC3DD5"/>
    <w:rsid w:val="00DD1A23"/>
    <w:rsid w:val="00DD2195"/>
    <w:rsid w:val="00DE0209"/>
    <w:rsid w:val="00DE0C96"/>
    <w:rsid w:val="00DF055D"/>
    <w:rsid w:val="00E032A4"/>
    <w:rsid w:val="00E1181F"/>
    <w:rsid w:val="00E1187F"/>
    <w:rsid w:val="00E1382A"/>
    <w:rsid w:val="00E14E87"/>
    <w:rsid w:val="00E4059A"/>
    <w:rsid w:val="00E4120E"/>
    <w:rsid w:val="00E44B6B"/>
    <w:rsid w:val="00E45FF3"/>
    <w:rsid w:val="00E61A13"/>
    <w:rsid w:val="00E70427"/>
    <w:rsid w:val="00E72D74"/>
    <w:rsid w:val="00E7584F"/>
    <w:rsid w:val="00E87826"/>
    <w:rsid w:val="00EE4D9E"/>
    <w:rsid w:val="00EE64F9"/>
    <w:rsid w:val="00F01536"/>
    <w:rsid w:val="00F028D4"/>
    <w:rsid w:val="00F133CD"/>
    <w:rsid w:val="00F2106D"/>
    <w:rsid w:val="00F3307F"/>
    <w:rsid w:val="00F64048"/>
    <w:rsid w:val="00F715FF"/>
    <w:rsid w:val="00F773C1"/>
    <w:rsid w:val="00FB2DAD"/>
    <w:rsid w:val="00FC2DB8"/>
    <w:rsid w:val="00FC6BFD"/>
    <w:rsid w:val="00FC7AD7"/>
    <w:rsid w:val="00FD07B6"/>
    <w:rsid w:val="00FD3BFA"/>
    <w:rsid w:val="00FD592C"/>
    <w:rsid w:val="00FE74D1"/>
    <w:rsid w:val="00FE797B"/>
    <w:rsid w:val="00FF0519"/>
    <w:rsid w:val="00FF2059"/>
    <w:rsid w:val="1A71C11D"/>
    <w:rsid w:val="2F7F0540"/>
    <w:rsid w:val="46914A4B"/>
    <w:rsid w:val="6DA59380"/>
    <w:rsid w:val="71D509F5"/>
    <w:rsid w:val="7D13A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4B0AC59"/>
  <w15:chartTrackingRefBased/>
  <w15:docId w15:val="{81846B97-0481-4E3E-8BAA-D7EA3D395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HAnsi" w:hAnsi="Calibri" w:cstheme="minorHAnsi"/>
        <w:color w:val="000000" w:themeColor="text1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5D9B"/>
  </w:style>
  <w:style w:type="paragraph" w:styleId="Heading1">
    <w:name w:val="heading 1"/>
    <w:basedOn w:val="Normal"/>
    <w:next w:val="Normal"/>
    <w:link w:val="Heading1Char"/>
    <w:uiPriority w:val="9"/>
    <w:qFormat/>
    <w:rsid w:val="00E72D74"/>
    <w:pPr>
      <w:keepNext/>
      <w:keepLines/>
      <w:spacing w:before="240" w:after="0"/>
      <w:outlineLvl w:val="0"/>
    </w:pPr>
    <w:rPr>
      <w:rFonts w:eastAsiaTheme="majorEastAsia" w:cstheme="majorBidi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7019"/>
    <w:pPr>
      <w:outlineLvl w:val="1"/>
    </w:pPr>
    <w:rPr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501F4"/>
    <w:pPr>
      <w:keepNext/>
      <w:keepLines/>
      <w:spacing w:before="40" w:after="0"/>
      <w:outlineLvl w:val="2"/>
    </w:pPr>
    <w:rPr>
      <w:rFonts w:eastAsiaTheme="majorEastAsia" w:cstheme="majorBidi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F24E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A074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A059C"/>
    <w:pPr>
      <w:jc w:val="center"/>
      <w:outlineLvl w:val="5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B4453"/>
    <w:pPr>
      <w:spacing w:after="0" w:line="240" w:lineRule="auto"/>
      <w:contextualSpacing/>
    </w:pPr>
    <w:rPr>
      <w:rFonts w:eastAsiaTheme="majorEastAsia" w:cstheme="majorBidi"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4453"/>
    <w:rPr>
      <w:rFonts w:ascii="Calibri" w:eastAsiaTheme="majorEastAsia" w:hAnsi="Calibri" w:cstheme="majorBidi"/>
      <w:spacing w:val="-10"/>
      <w:kern w:val="28"/>
      <w:sz w:val="32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E72D74"/>
    <w:rPr>
      <w:rFonts w:ascii="Calibri" w:eastAsiaTheme="majorEastAsia" w:hAnsi="Calibri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37019"/>
    <w:rPr>
      <w:rFonts w:cstheme="minorHAnsi"/>
      <w:color w:val="000000" w:themeColor="text1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010B"/>
    <w:pPr>
      <w:numPr>
        <w:ilvl w:val="1"/>
      </w:numPr>
    </w:pPr>
    <w:rPr>
      <w:rFonts w:eastAsiaTheme="minorEastAsia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6E010B"/>
    <w:rPr>
      <w:rFonts w:eastAsiaTheme="minorEastAsia"/>
      <w:spacing w:val="15"/>
    </w:rPr>
  </w:style>
  <w:style w:type="character" w:styleId="SubtleEmphasis">
    <w:name w:val="Subtle Emphasis"/>
    <w:basedOn w:val="DefaultParagraphFont"/>
    <w:uiPriority w:val="19"/>
    <w:qFormat/>
    <w:rsid w:val="006E010B"/>
    <w:rPr>
      <w:rFonts w:asciiTheme="minorHAnsi" w:hAnsiTheme="minorHAnsi"/>
      <w:i/>
      <w:iCs/>
      <w:color w:val="auto"/>
      <w:sz w:val="22"/>
    </w:rPr>
  </w:style>
  <w:style w:type="character" w:styleId="Emphasis">
    <w:name w:val="Emphasis"/>
    <w:basedOn w:val="DefaultParagraphFont"/>
    <w:uiPriority w:val="20"/>
    <w:qFormat/>
    <w:rsid w:val="00487363"/>
    <w:rPr>
      <w:rFonts w:asciiTheme="minorHAnsi" w:hAnsiTheme="minorHAnsi"/>
      <w:i/>
      <w:iCs/>
      <w:color w:val="000000" w:themeColor="text1"/>
      <w:sz w:val="24"/>
    </w:rPr>
  </w:style>
  <w:style w:type="character" w:styleId="IntenseEmphasis">
    <w:name w:val="Intense Emphasis"/>
    <w:basedOn w:val="DefaultParagraphFont"/>
    <w:uiPriority w:val="21"/>
    <w:qFormat/>
    <w:rsid w:val="006E010B"/>
    <w:rPr>
      <w:rFonts w:asciiTheme="minorHAnsi" w:hAnsiTheme="minorHAnsi"/>
      <w:i/>
      <w:iCs/>
      <w:color w:val="auto"/>
    </w:rPr>
  </w:style>
  <w:style w:type="paragraph" w:styleId="Quote">
    <w:name w:val="Quote"/>
    <w:basedOn w:val="Normal"/>
    <w:next w:val="Normal"/>
    <w:link w:val="QuoteChar"/>
    <w:uiPriority w:val="29"/>
    <w:qFormat/>
    <w:rsid w:val="006E010B"/>
    <w:pPr>
      <w:spacing w:before="200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6E010B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010B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010B"/>
    <w:rPr>
      <w:i/>
      <w:iCs/>
    </w:rPr>
  </w:style>
  <w:style w:type="paragraph" w:styleId="NoSpacing">
    <w:name w:val="No Spacing"/>
    <w:uiPriority w:val="1"/>
    <w:qFormat/>
    <w:rsid w:val="003D0168"/>
    <w:pPr>
      <w:spacing w:after="0" w:line="240" w:lineRule="auto"/>
    </w:pPr>
  </w:style>
  <w:style w:type="character" w:customStyle="1" w:styleId="Heading3Char">
    <w:name w:val="Heading 3 Char"/>
    <w:basedOn w:val="DefaultParagraphFont"/>
    <w:link w:val="Heading3"/>
    <w:uiPriority w:val="9"/>
    <w:rsid w:val="000501F4"/>
    <w:rPr>
      <w:rFonts w:eastAsiaTheme="majorEastAsia" w:cstheme="majorBidi"/>
      <w:szCs w:val="24"/>
    </w:rPr>
  </w:style>
  <w:style w:type="paragraph" w:styleId="Header">
    <w:name w:val="header"/>
    <w:basedOn w:val="Normal"/>
    <w:link w:val="HeaderChar"/>
    <w:uiPriority w:val="99"/>
    <w:unhideWhenUsed/>
    <w:rsid w:val="007F45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4514"/>
  </w:style>
  <w:style w:type="paragraph" w:styleId="Footer">
    <w:name w:val="footer"/>
    <w:basedOn w:val="Normal"/>
    <w:link w:val="FooterChar"/>
    <w:uiPriority w:val="99"/>
    <w:unhideWhenUsed/>
    <w:rsid w:val="007F45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4514"/>
  </w:style>
  <w:style w:type="character" w:customStyle="1" w:styleId="Heading4Char">
    <w:name w:val="Heading 4 Char"/>
    <w:basedOn w:val="DefaultParagraphFont"/>
    <w:link w:val="Heading4"/>
    <w:uiPriority w:val="9"/>
    <w:rsid w:val="00BF24E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ListParagraph">
    <w:name w:val="List Paragraph"/>
    <w:basedOn w:val="Normal"/>
    <w:uiPriority w:val="34"/>
    <w:qFormat/>
    <w:rsid w:val="002A6B04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0501F4"/>
    <w:rPr>
      <w:color w:val="808080"/>
    </w:rPr>
  </w:style>
  <w:style w:type="character" w:customStyle="1" w:styleId="Heading5Char">
    <w:name w:val="Heading 5 Char"/>
    <w:basedOn w:val="DefaultParagraphFont"/>
    <w:link w:val="Heading5"/>
    <w:uiPriority w:val="9"/>
    <w:rsid w:val="002A074F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Body">
    <w:name w:val="Body"/>
    <w:basedOn w:val="DefaultParagraphFont"/>
    <w:uiPriority w:val="1"/>
    <w:rsid w:val="00C95B60"/>
    <w:rPr>
      <w:rFonts w:asciiTheme="minorHAnsi" w:hAnsiTheme="minorHAnsi"/>
      <w:sz w:val="22"/>
    </w:rPr>
  </w:style>
  <w:style w:type="character" w:customStyle="1" w:styleId="Style1">
    <w:name w:val="Style1"/>
    <w:basedOn w:val="Body"/>
    <w:uiPriority w:val="1"/>
    <w:rsid w:val="00C95B60"/>
    <w:rPr>
      <w:rFonts w:asciiTheme="minorHAnsi" w:hAnsiTheme="minorHAnsi"/>
      <w:color w:val="000000" w:themeColor="text1"/>
      <w:sz w:val="22"/>
    </w:rPr>
  </w:style>
  <w:style w:type="character" w:styleId="CommentReference">
    <w:name w:val="annotation reference"/>
    <w:basedOn w:val="DefaultParagraphFont"/>
    <w:uiPriority w:val="99"/>
    <w:semiHidden/>
    <w:unhideWhenUsed/>
    <w:rsid w:val="004F32B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F32B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F32B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F32B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F32B6"/>
    <w:rPr>
      <w:b/>
      <w:bCs/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02682C"/>
    <w:pPr>
      <w:pBdr>
        <w:between w:val="double" w:sz="6" w:space="0" w:color="auto"/>
      </w:pBdr>
      <w:spacing w:before="120" w:after="120"/>
    </w:pPr>
    <w:rPr>
      <w:bCs/>
      <w:iCs/>
    </w:rPr>
  </w:style>
  <w:style w:type="paragraph" w:styleId="TOC2">
    <w:name w:val="toc 2"/>
    <w:basedOn w:val="Normal"/>
    <w:next w:val="Normal"/>
    <w:autoRedefine/>
    <w:uiPriority w:val="39"/>
    <w:unhideWhenUsed/>
    <w:rsid w:val="006203E5"/>
    <w:pPr>
      <w:pBdr>
        <w:between w:val="double" w:sz="6" w:space="0" w:color="auto"/>
      </w:pBdr>
      <w:spacing w:before="120" w:after="120"/>
      <w:jc w:val="center"/>
    </w:pPr>
    <w:rPr>
      <w:i/>
      <w:i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6203E5"/>
    <w:pPr>
      <w:pBdr>
        <w:between w:val="double" w:sz="6" w:space="0" w:color="auto"/>
      </w:pBdr>
      <w:spacing w:before="120" w:after="120"/>
      <w:ind w:left="220"/>
      <w:jc w:val="center"/>
    </w:pPr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6203E5"/>
    <w:rPr>
      <w:color w:val="0563C1" w:themeColor="hyperlink"/>
      <w:u w:val="single"/>
    </w:rPr>
  </w:style>
  <w:style w:type="paragraph" w:styleId="TOC4">
    <w:name w:val="toc 4"/>
    <w:basedOn w:val="Normal"/>
    <w:next w:val="Normal"/>
    <w:autoRedefine/>
    <w:uiPriority w:val="39"/>
    <w:unhideWhenUsed/>
    <w:rsid w:val="006203E5"/>
    <w:pPr>
      <w:pBdr>
        <w:between w:val="double" w:sz="6" w:space="0" w:color="auto"/>
      </w:pBdr>
      <w:spacing w:before="120" w:after="120"/>
      <w:ind w:left="440"/>
      <w:jc w:val="center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6203E5"/>
    <w:pPr>
      <w:pBdr>
        <w:between w:val="double" w:sz="6" w:space="0" w:color="auto"/>
      </w:pBdr>
      <w:spacing w:before="120" w:after="120"/>
      <w:ind w:left="660"/>
      <w:jc w:val="center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6203E5"/>
    <w:pPr>
      <w:pBdr>
        <w:between w:val="double" w:sz="6" w:space="0" w:color="auto"/>
      </w:pBdr>
      <w:spacing w:before="120" w:after="120"/>
      <w:ind w:left="880"/>
      <w:jc w:val="center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6203E5"/>
    <w:pPr>
      <w:pBdr>
        <w:between w:val="double" w:sz="6" w:space="0" w:color="auto"/>
      </w:pBdr>
      <w:spacing w:before="120" w:after="120"/>
      <w:ind w:left="1100"/>
      <w:jc w:val="center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6203E5"/>
    <w:pPr>
      <w:pBdr>
        <w:between w:val="double" w:sz="6" w:space="0" w:color="auto"/>
      </w:pBdr>
      <w:spacing w:before="120" w:after="120"/>
      <w:ind w:left="1320"/>
      <w:jc w:val="center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6203E5"/>
    <w:pPr>
      <w:pBdr>
        <w:between w:val="double" w:sz="6" w:space="0" w:color="auto"/>
      </w:pBdr>
      <w:spacing w:before="120" w:after="120"/>
      <w:ind w:left="1540"/>
      <w:jc w:val="center"/>
    </w:pPr>
    <w:rPr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6203E5"/>
    <w:pPr>
      <w:outlineLvl w:val="9"/>
    </w:pPr>
    <w:rPr>
      <w:rFonts w:asciiTheme="majorHAnsi" w:hAnsiTheme="majorHAnsi"/>
      <w:color w:val="2F5496" w:themeColor="accent1" w:themeShade="BF"/>
    </w:rPr>
  </w:style>
  <w:style w:type="paragraph" w:styleId="TableofFigures">
    <w:name w:val="table of figures"/>
    <w:basedOn w:val="Normal"/>
    <w:next w:val="Normal"/>
    <w:uiPriority w:val="99"/>
    <w:unhideWhenUsed/>
    <w:rsid w:val="00513915"/>
    <w:pPr>
      <w:spacing w:after="0"/>
      <w:ind w:left="480" w:hanging="480"/>
    </w:pPr>
    <w:rPr>
      <w:caps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51391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B56085"/>
  </w:style>
  <w:style w:type="table" w:styleId="TableGrid">
    <w:name w:val="Table Grid"/>
    <w:basedOn w:val="TableNormal"/>
    <w:uiPriority w:val="39"/>
    <w:rsid w:val="004873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rsid w:val="002A059C"/>
    <w:rPr>
      <w:color w:val="000000" w:themeColor="text1"/>
      <w:sz w:val="24"/>
      <w:szCs w:val="24"/>
    </w:rPr>
  </w:style>
  <w:style w:type="character" w:customStyle="1" w:styleId="11calibri">
    <w:name w:val="11calibri"/>
    <w:basedOn w:val="DefaultParagraphFont"/>
    <w:uiPriority w:val="1"/>
    <w:rsid w:val="00DB0DFE"/>
    <w:rPr>
      <w:rFonts w:asciiTheme="minorHAnsi" w:hAnsiTheme="minorHAnsi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515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1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64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1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67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1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yersjm\Documents\Custom%20Office%20Templates\draft%20word%20template.dot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665697-467E-400D-8645-F7BB018A2810}"/>
      </w:docPartPr>
      <w:docPartBody>
        <w:p w:rsidR="00014A12" w:rsidRDefault="00873BAE">
          <w:r w:rsidRPr="00012B1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05AA97DDA0F422194309E31DB75D2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0F2A75-014A-4971-9C6D-91F0412BB649}"/>
      </w:docPartPr>
      <w:docPartBody>
        <w:p w:rsidR="00014A12" w:rsidRDefault="00494BAD" w:rsidP="005961F4">
          <w:pPr>
            <w:pStyle w:val="705AA97DDA0F422194309E31DB75D21D3"/>
          </w:pPr>
          <w:r w:rsidRPr="00DE0209">
            <w:t>[Thesis title as submitted to registrar]</w:t>
          </w:r>
        </w:p>
      </w:docPartBody>
    </w:docPart>
    <w:docPart>
      <w:docPartPr>
        <w:name w:val="8359F877FA3A401B9EC3EE0DF65806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90848E-B55A-4B12-B748-18D36BEA6325}"/>
      </w:docPartPr>
      <w:docPartBody>
        <w:p w:rsidR="00014A12" w:rsidRDefault="00494BAD" w:rsidP="00494BAD">
          <w:pPr>
            <w:pStyle w:val="8359F877FA3A401B9EC3EE0DF658067B1"/>
          </w:pPr>
          <w:r w:rsidRPr="001E1B7A">
            <w:rPr>
              <w:rStyle w:val="Heading2Char"/>
            </w:rPr>
            <w:t>[</w:t>
          </w:r>
          <w:r w:rsidRPr="001E1B7A">
            <w:t>Author’s preferred name]</w:t>
          </w:r>
        </w:p>
      </w:docPartBody>
    </w:docPart>
    <w:docPart>
      <w:docPartPr>
        <w:name w:val="9A291A7DA71E4FDE93BAB08751D798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39040C-E6BE-482A-B1D4-0820949FA973}"/>
      </w:docPartPr>
      <w:docPartBody>
        <w:p w:rsidR="00014A12" w:rsidRDefault="00494BAD" w:rsidP="00494BAD">
          <w:pPr>
            <w:pStyle w:val="9A291A7DA71E4FDE93BAB08751D798BE1"/>
          </w:pPr>
          <w:r w:rsidRPr="001E1B7A">
            <w:rPr>
              <w:rStyle w:val="Heading2Char"/>
            </w:rPr>
            <w:t>[</w:t>
          </w:r>
          <w:r w:rsidRPr="001E1B7A">
            <w:t>Department(s) name(s)]</w:t>
          </w:r>
        </w:p>
      </w:docPartBody>
    </w:docPart>
    <w:docPart>
      <w:docPartPr>
        <w:name w:val="EF65BEE3BFE248C69DE2AB06F46C2E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53B3C2-3E50-4177-BFA6-2A216451FB06}"/>
      </w:docPartPr>
      <w:docPartBody>
        <w:p w:rsidR="00014A12" w:rsidRDefault="00494BAD" w:rsidP="00494BAD">
          <w:pPr>
            <w:pStyle w:val="EF65BEE3BFE248C69DE2AB06F46C2EB61"/>
          </w:pPr>
          <w:r w:rsidRPr="00D23B85">
            <w:rPr>
              <w:rStyle w:val="Heading1Char"/>
              <w:rFonts w:asciiTheme="minorHAnsi" w:hAnsiTheme="minorHAnsi"/>
            </w:rPr>
            <w:t>[</w:t>
          </w:r>
          <w:r w:rsidRPr="00D23B85">
            <w:rPr>
              <w:rFonts w:asciiTheme="minorHAnsi" w:hAnsiTheme="minorHAnsi" w:cstheme="minorHAnsi"/>
            </w:rPr>
            <w:t>Thesis title as submitted to registrar]</w:t>
          </w:r>
        </w:p>
      </w:docPartBody>
    </w:docPart>
    <w:docPart>
      <w:docPartPr>
        <w:name w:val="3AA4538EA53B4453BA72EC5C5546AB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F25B8A-920B-42CF-AD3C-6BDC54D1B2CB}"/>
      </w:docPartPr>
      <w:docPartBody>
        <w:p w:rsidR="00014A12" w:rsidRDefault="005961F4" w:rsidP="005961F4">
          <w:pPr>
            <w:pStyle w:val="3AA4538EA53B4453BA72EC5C5546ABA53"/>
          </w:pPr>
          <w:r w:rsidRPr="003E5401">
            <w:rPr>
              <w:rStyle w:val="Heading2Char"/>
              <w:szCs w:val="24"/>
            </w:rPr>
            <w:t>[</w:t>
          </w:r>
          <w:r w:rsidRPr="003E5401">
            <w:rPr>
              <w:rFonts w:cstheme="minorHAnsi"/>
              <w:szCs w:val="24"/>
            </w:rPr>
            <w:t>Author’s preferred name]</w:t>
          </w:r>
        </w:p>
      </w:docPartBody>
    </w:docPart>
    <w:docPart>
      <w:docPartPr>
        <w:name w:val="8229748792EF4C5C93EEDBC7AF5ABC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7DCCCA-8F7F-4378-83A5-D7A8BF969C51}"/>
      </w:docPartPr>
      <w:docPartBody>
        <w:p w:rsidR="00014A12" w:rsidRDefault="00324658" w:rsidP="00324658">
          <w:pPr>
            <w:pStyle w:val="8229748792EF4C5C93EEDBC7AF5ABC71"/>
          </w:pPr>
          <w:r w:rsidRPr="003E5401">
            <w:rPr>
              <w:rStyle w:val="Heading2Char"/>
            </w:rPr>
            <w:t>[</w:t>
          </w:r>
          <w:r w:rsidRPr="003E5401">
            <w:t>Previous degree information, if applicable]</w:t>
          </w:r>
        </w:p>
      </w:docPartBody>
    </w:docPart>
    <w:docPart>
      <w:docPartPr>
        <w:name w:val="04E0B9A8CCC747A3B647FC33A06EFA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08E463-B9A7-462D-8942-6F4C029D84FB}"/>
      </w:docPartPr>
      <w:docPartBody>
        <w:p w:rsidR="00014A12" w:rsidRDefault="005961F4" w:rsidP="005961F4">
          <w:pPr>
            <w:pStyle w:val="04E0B9A8CCC747A3B647FC33A06EFAB63"/>
          </w:pPr>
          <w:r w:rsidRPr="003E5401">
            <w:rPr>
              <w:rStyle w:val="Heading2Char"/>
            </w:rPr>
            <w:t>[</w:t>
          </w:r>
          <w:r w:rsidRPr="003E5401">
            <w:rPr>
              <w:rFonts w:cstheme="minorHAnsi"/>
            </w:rPr>
            <w:t>Department(s) name(s)]</w:t>
          </w:r>
        </w:p>
      </w:docPartBody>
    </w:docPart>
    <w:docPart>
      <w:docPartPr>
        <w:name w:val="464E1430F463422B8054BED336C512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AAD72C-F14F-4501-B4E5-2193843F4916}"/>
      </w:docPartPr>
      <w:docPartBody>
        <w:p w:rsidR="00014A12" w:rsidRDefault="00494BAD" w:rsidP="00494BAD">
          <w:pPr>
            <w:pStyle w:val="464E1430F463422B8054BED336C5127E1"/>
          </w:pPr>
          <w:r w:rsidRPr="00F64048">
            <w:rPr>
              <w:rStyle w:val="Heading2Char"/>
              <w:sz w:val="24"/>
              <w:szCs w:val="24"/>
            </w:rPr>
            <w:t>[</w:t>
          </w:r>
          <w:r w:rsidRPr="00F64048">
            <w:t>DEGREE(s)]</w:t>
          </w:r>
        </w:p>
      </w:docPartBody>
    </w:docPart>
    <w:docPart>
      <w:docPartPr>
        <w:name w:val="7FB1D31437F7471F98692861FECED9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B0F1E4-E22F-4E04-A779-C5FE11BC523B}"/>
      </w:docPartPr>
      <w:docPartBody>
        <w:p w:rsidR="00014A12" w:rsidRDefault="00494BAD" w:rsidP="00494BAD">
          <w:pPr>
            <w:pStyle w:val="7FB1D31437F7471F98692861FECED9901"/>
          </w:pPr>
          <w:r w:rsidRPr="00F64048">
            <w:rPr>
              <w:rStyle w:val="Heading2Char"/>
              <w:sz w:val="24"/>
              <w:szCs w:val="24"/>
            </w:rPr>
            <w:t>[</w:t>
          </w:r>
          <w:r w:rsidRPr="00F64048">
            <w:t>Month and year degree will be granted (May/June, September, February ONLY)]</w:t>
          </w:r>
        </w:p>
      </w:docPartBody>
    </w:docPart>
    <w:docPart>
      <w:docPartPr>
        <w:name w:val="60376F983A1949DC86411EF6BEA230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B18CCE-0399-415B-9F74-2A07863D6303}"/>
      </w:docPartPr>
      <w:docPartBody>
        <w:p w:rsidR="00014A12" w:rsidRDefault="00494BAD" w:rsidP="00494BAD">
          <w:pPr>
            <w:pStyle w:val="60376F983A1949DC86411EF6BEA230611"/>
          </w:pPr>
          <w:r w:rsidRPr="00F64048">
            <w:rPr>
              <w:rStyle w:val="Heading2Char"/>
              <w:sz w:val="24"/>
              <w:szCs w:val="24"/>
            </w:rPr>
            <w:t>[</w:t>
          </w:r>
          <w:r w:rsidRPr="00F64048">
            <w:t>Degree year]</w:t>
          </w:r>
        </w:p>
      </w:docPartBody>
    </w:docPart>
    <w:docPart>
      <w:docPartPr>
        <w:name w:val="4CE9DEB9EC724B0AA617739A26F2CD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4349F1-3A4A-4CEC-8177-D2584722400B}"/>
      </w:docPartPr>
      <w:docPartBody>
        <w:p w:rsidR="00014A12" w:rsidRDefault="00494BAD" w:rsidP="00494BAD">
          <w:pPr>
            <w:pStyle w:val="4CE9DEB9EC724B0AA617739A26F2CD501"/>
          </w:pPr>
          <w:r w:rsidRPr="00F64048">
            <w:rPr>
              <w:rStyle w:val="Heading2Char"/>
              <w:sz w:val="24"/>
              <w:szCs w:val="24"/>
            </w:rPr>
            <w:t>[</w:t>
          </w:r>
          <w:r w:rsidRPr="00F64048">
            <w:t>Author name]</w:t>
          </w:r>
        </w:p>
      </w:docPartBody>
    </w:docPart>
    <w:docPart>
      <w:docPartPr>
        <w:name w:val="C54D6E6FB3A34713A4F38C742E0BAE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099437-B5F7-4666-B811-1EDB2C23903E}"/>
      </w:docPartPr>
      <w:docPartBody>
        <w:p w:rsidR="00014A12" w:rsidRDefault="00494BAD" w:rsidP="00494BAD">
          <w:pPr>
            <w:pStyle w:val="C54D6E6FB3A34713A4F38C742E0BAED61"/>
          </w:pPr>
          <w:r w:rsidRPr="00F64048">
            <w:rPr>
              <w:rStyle w:val="Heading2Char"/>
              <w:sz w:val="24"/>
              <w:szCs w:val="24"/>
            </w:rPr>
            <w:t>[</w:t>
          </w:r>
          <w:r w:rsidRPr="00F64048">
            <w:t>Either “All rights reserved.” or a CC license]</w:t>
          </w:r>
        </w:p>
      </w:docPartBody>
    </w:docPart>
    <w:docPart>
      <w:docPartPr>
        <w:name w:val="44FA4B7714E0430DBB7E74F3AC4F24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45D91E-0EC8-49E5-A9F0-B98C01DF01B6}"/>
      </w:docPartPr>
      <w:docPartBody>
        <w:p w:rsidR="00014A12" w:rsidRDefault="005961F4" w:rsidP="005961F4">
          <w:pPr>
            <w:pStyle w:val="44FA4B7714E0430DBB7E74F3AC4F241E3"/>
          </w:pPr>
          <w:r w:rsidRPr="00B56085">
            <w:rPr>
              <w:rStyle w:val="Heading1Char"/>
              <w:rFonts w:cstheme="minorHAnsi"/>
            </w:rPr>
            <w:t>[(Optional) Additional Thesis Committee Members]</w:t>
          </w:r>
        </w:p>
      </w:docPartBody>
    </w:docPart>
    <w:docPart>
      <w:docPartPr>
        <w:name w:val="F0E9CE558ED44D7CAD2690B8FAAA8B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3DF286-3227-4710-8DB3-5CE8C3E94DCC}"/>
      </w:docPartPr>
      <w:docPartBody>
        <w:p w:rsidR="00014A12" w:rsidRDefault="00494BAD" w:rsidP="00494BAD">
          <w:pPr>
            <w:pStyle w:val="F0E9CE558ED44D7CAD2690B8FAAA8B4B1"/>
          </w:pPr>
          <w:r w:rsidRPr="00B63CE9">
            <w:rPr>
              <w:rStyle w:val="Body"/>
            </w:rPr>
            <w:t>[</w:t>
          </w:r>
          <w:r w:rsidRPr="00B63CE9">
            <w:t>Approximately 500 words or less; try not to use formulas or special characters.]</w:t>
          </w:r>
        </w:p>
      </w:docPartBody>
    </w:docPart>
    <w:docPart>
      <w:docPartPr>
        <w:name w:val="26B459BCD0874FB7B0BEA6B5D92076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FE0B4F-DF2D-4453-88F3-4726093B2E3F}"/>
      </w:docPartPr>
      <w:docPartBody>
        <w:p w:rsidR="00B92397" w:rsidRDefault="00494BAD" w:rsidP="00494BAD">
          <w:pPr>
            <w:pStyle w:val="26B459BCD0874FB7B0BEA6B5D92076E11"/>
          </w:pPr>
          <w:r w:rsidRPr="00F64048">
            <w:rPr>
              <w:rStyle w:val="Body"/>
              <w:sz w:val="24"/>
            </w:rPr>
            <w:t>[</w:t>
          </w:r>
          <w:r w:rsidRPr="00F64048">
            <w:t>Thesis supervisor’s name]</w:t>
          </w:r>
        </w:p>
      </w:docPartBody>
    </w:docPart>
    <w:docPart>
      <w:docPartPr>
        <w:name w:val="598C9BADFDB7439EA9B5AA4D7D9996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6EA5A0-0334-45B5-A728-5744D1927C2A}"/>
      </w:docPartPr>
      <w:docPartBody>
        <w:p w:rsidR="00B92397" w:rsidRDefault="00494BAD" w:rsidP="00494BAD">
          <w:pPr>
            <w:pStyle w:val="598C9BADFDB7439EA9B5AA4D7D99963F1"/>
          </w:pPr>
          <w:r w:rsidRPr="00F64048">
            <w:rPr>
              <w:rStyle w:val="Body"/>
              <w:sz w:val="24"/>
            </w:rPr>
            <w:t>[</w:t>
          </w:r>
          <w:r w:rsidRPr="00F64048">
            <w:t xml:space="preserve">Supervisor’s title and department </w:t>
          </w:r>
          <w:r w:rsidRPr="00F64048">
            <w:rPr>
              <w:rStyle w:val="PlaceholderText"/>
            </w:rPr>
            <w:t>(enter line break for multiple entries)]</w:t>
          </w:r>
        </w:p>
      </w:docPartBody>
    </w:docPart>
    <w:docPart>
      <w:docPartPr>
        <w:name w:val="B3D3A52480074B8C8CBFAF4774AEBF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63BA75-AE3A-423D-A30A-B1E360561D78}"/>
      </w:docPartPr>
      <w:docPartBody>
        <w:p w:rsidR="00B92397" w:rsidRDefault="00494BAD" w:rsidP="00A2472E">
          <w:pPr>
            <w:pStyle w:val="B3D3A52480074B8C8CBFAF4774AEBF1A7"/>
          </w:pPr>
          <w:r w:rsidRPr="00F64048">
            <w:t>[Name of acceptor (Ex: department/program head)]</w:t>
          </w:r>
        </w:p>
      </w:docPartBody>
    </w:docPart>
    <w:docPart>
      <w:docPartPr>
        <w:name w:val="EB382FB3F7044E8ABC72B396728F5B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A7F692-9A06-46FE-9270-4B0BBBA405FF}"/>
      </w:docPartPr>
      <w:docPartBody>
        <w:p w:rsidR="00B92397" w:rsidRDefault="00494BAD" w:rsidP="00A2472E">
          <w:pPr>
            <w:pStyle w:val="EB382FB3F7044E8ABC72B396728F5B2E7"/>
          </w:pPr>
          <w:r w:rsidRPr="00F64048">
            <w:t>[Title and department]</w:t>
          </w:r>
        </w:p>
      </w:docPartBody>
    </w:docPart>
    <w:docPart>
      <w:docPartPr>
        <w:name w:val="9CCEDEBD78E54E9BA1AFE2DFD11712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D744FE-4734-4467-A8D1-A78F969A2864}"/>
      </w:docPartPr>
      <w:docPartBody>
        <w:p w:rsidR="00B92397" w:rsidRDefault="00494BAD" w:rsidP="00A2472E">
          <w:pPr>
            <w:pStyle w:val="9CCEDEBD78E54E9BA1AFE2DFD11712A77"/>
          </w:pPr>
          <w:r w:rsidRPr="00F64048">
            <w:t>[Additional title (enter line break for multiple entries)]</w:t>
          </w:r>
        </w:p>
      </w:docPartBody>
    </w:docPart>
    <w:docPart>
      <w:docPartPr>
        <w:name w:val="CC8CDF6288A8460EBF9BF2678B4E94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2D62DC-DE31-48F0-8C78-E4221C592FF2}"/>
      </w:docPartPr>
      <w:docPartBody>
        <w:p w:rsidR="00A2472E" w:rsidRDefault="00B92397" w:rsidP="00B92397">
          <w:pPr>
            <w:pStyle w:val="CC8CDF6288A8460EBF9BF2678B4E9496"/>
          </w:pPr>
          <w:r w:rsidRPr="003E5401">
            <w:rPr>
              <w:rStyle w:val="Heading2Char"/>
            </w:rPr>
            <w:t>[</w:t>
          </w:r>
          <w:r w:rsidRPr="003E5401">
            <w:t>Author name]</w:t>
          </w:r>
        </w:p>
      </w:docPartBody>
    </w:docPart>
    <w:docPart>
      <w:docPartPr>
        <w:name w:val="2B78A4D16B604259B75DA6306F947D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D8804A-B371-4D7D-BEA6-94FE53312971}"/>
      </w:docPartPr>
      <w:docPartBody>
        <w:p w:rsidR="00A2472E" w:rsidRDefault="00494BAD" w:rsidP="00494BAD">
          <w:pPr>
            <w:pStyle w:val="2B78A4D16B604259B75DA6306F947D7D1"/>
          </w:pPr>
          <w:r w:rsidRPr="00F64048">
            <w:rPr>
              <w:rStyle w:val="Style1"/>
              <w:sz w:val="24"/>
            </w:rPr>
            <w:t>[</w:t>
          </w:r>
          <w:r w:rsidRPr="00F64048">
            <w:t>Author’s department</w:t>
          </w:r>
          <w:r w:rsidRPr="00F64048">
            <w:rPr>
              <w:rStyle w:val="PlaceholderText"/>
            </w:rPr>
            <w:t xml:space="preserve"> (enter line break for multiple entries)]</w:t>
          </w:r>
        </w:p>
      </w:docPartBody>
    </w:docPart>
    <w:docPart>
      <w:docPartPr>
        <w:name w:val="C5B8FB349A6440389F8898C6BCB842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D64A6C-3B83-4A97-B04F-BD217809B61F}"/>
      </w:docPartPr>
      <w:docPartBody>
        <w:p w:rsidR="00A2472E" w:rsidRDefault="00494BAD" w:rsidP="00494BAD">
          <w:pPr>
            <w:pStyle w:val="C5B8FB349A6440389F8898C6BCB842DD1"/>
          </w:pPr>
          <w:r w:rsidRPr="00F64048">
            <w:rPr>
              <w:rStyle w:val="Body"/>
              <w:sz w:val="24"/>
            </w:rPr>
            <w:t>[</w:t>
          </w:r>
          <w:r w:rsidRPr="00F64048">
            <w:t>Date presented to department]</w:t>
          </w:r>
        </w:p>
      </w:docPartBody>
    </w:docPart>
    <w:docPart>
      <w:docPartPr>
        <w:name w:val="810E43CF0B254B86A9CC53909EE7A4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B5DA30-9289-403A-844F-EDD876789CDE}"/>
      </w:docPartPr>
      <w:docPartBody>
        <w:p w:rsidR="008F7CD5" w:rsidRDefault="00494BAD" w:rsidP="00494BAD">
          <w:pPr>
            <w:pStyle w:val="810E43CF0B254B86A9CC53909EE7A4E0"/>
          </w:pPr>
          <w:r w:rsidRPr="00012B1D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BAE"/>
    <w:rsid w:val="00014A12"/>
    <w:rsid w:val="00107D70"/>
    <w:rsid w:val="00324658"/>
    <w:rsid w:val="00402FD3"/>
    <w:rsid w:val="00494BAD"/>
    <w:rsid w:val="00496075"/>
    <w:rsid w:val="005961F4"/>
    <w:rsid w:val="005C0984"/>
    <w:rsid w:val="005E72FC"/>
    <w:rsid w:val="00613C31"/>
    <w:rsid w:val="007B26BE"/>
    <w:rsid w:val="00873BAE"/>
    <w:rsid w:val="008D2F65"/>
    <w:rsid w:val="008E6D59"/>
    <w:rsid w:val="008F7CD5"/>
    <w:rsid w:val="00903008"/>
    <w:rsid w:val="00A2472E"/>
    <w:rsid w:val="00B92397"/>
    <w:rsid w:val="00B94ACE"/>
    <w:rsid w:val="00D45D0B"/>
    <w:rsid w:val="00E51443"/>
    <w:rsid w:val="00F36C1A"/>
    <w:rsid w:val="00FC5266"/>
    <w:rsid w:val="00FD3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4BAD"/>
    <w:pPr>
      <w:keepNext/>
      <w:keepLines/>
      <w:spacing w:before="240" w:after="0"/>
      <w:outlineLvl w:val="0"/>
    </w:pPr>
    <w:rPr>
      <w:rFonts w:ascii="Calibri" w:eastAsiaTheme="majorEastAsia" w:hAnsi="Calibri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94BAD"/>
    <w:pPr>
      <w:outlineLvl w:val="1"/>
    </w:pPr>
    <w:rPr>
      <w:rFonts w:ascii="Calibri" w:eastAsiaTheme="minorHAnsi" w:hAnsi="Calibri" w:cstheme="minorHAnsi"/>
      <w:color w:val="000000" w:themeColor="text1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94BAD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rsid w:val="00494BAD"/>
    <w:rPr>
      <w:rFonts w:ascii="Calibri" w:eastAsiaTheme="majorEastAsia" w:hAnsi="Calibri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94BAD"/>
    <w:rPr>
      <w:rFonts w:ascii="Calibri" w:eastAsiaTheme="minorHAnsi" w:hAnsi="Calibri" w:cstheme="minorHAnsi"/>
      <w:color w:val="000000" w:themeColor="text1"/>
      <w:sz w:val="28"/>
      <w:szCs w:val="28"/>
    </w:rPr>
  </w:style>
  <w:style w:type="character" w:customStyle="1" w:styleId="Style1">
    <w:name w:val="Style1"/>
    <w:basedOn w:val="Body"/>
    <w:uiPriority w:val="1"/>
    <w:rsid w:val="00494BAD"/>
    <w:rPr>
      <w:rFonts w:asciiTheme="minorHAnsi" w:hAnsiTheme="minorHAnsi"/>
      <w:color w:val="000000" w:themeColor="text1"/>
      <w:sz w:val="22"/>
    </w:rPr>
  </w:style>
  <w:style w:type="character" w:customStyle="1" w:styleId="Body">
    <w:name w:val="Body"/>
    <w:basedOn w:val="DefaultParagraphFont"/>
    <w:uiPriority w:val="1"/>
    <w:rsid w:val="00494BAD"/>
    <w:rPr>
      <w:rFonts w:asciiTheme="minorHAnsi" w:hAnsiTheme="minorHAnsi"/>
      <w:sz w:val="22"/>
    </w:rPr>
  </w:style>
  <w:style w:type="paragraph" w:customStyle="1" w:styleId="3AA4538EA53B4453BA72EC5C5546ABA53">
    <w:name w:val="3AA4538EA53B4453BA72EC5C5546ABA53"/>
    <w:rsid w:val="005961F4"/>
    <w:pPr>
      <w:keepNext/>
      <w:keepLines/>
      <w:spacing w:before="40" w:after="0"/>
      <w:outlineLvl w:val="1"/>
    </w:pPr>
    <w:rPr>
      <w:rFonts w:eastAsiaTheme="majorEastAsia" w:cstheme="majorBidi"/>
      <w:color w:val="000000" w:themeColor="text1"/>
      <w:sz w:val="24"/>
      <w:szCs w:val="26"/>
    </w:rPr>
  </w:style>
  <w:style w:type="paragraph" w:customStyle="1" w:styleId="04E0B9A8CCC747A3B647FC33A06EFAB63">
    <w:name w:val="04E0B9A8CCC747A3B647FC33A06EFAB63"/>
    <w:rsid w:val="005961F4"/>
    <w:pPr>
      <w:keepNext/>
      <w:keepLines/>
      <w:spacing w:before="40" w:after="0"/>
      <w:outlineLvl w:val="2"/>
    </w:pPr>
    <w:rPr>
      <w:rFonts w:eastAsiaTheme="majorEastAsia" w:cstheme="majorBidi"/>
      <w:color w:val="000000" w:themeColor="text1"/>
      <w:sz w:val="24"/>
      <w:szCs w:val="24"/>
    </w:rPr>
  </w:style>
  <w:style w:type="paragraph" w:customStyle="1" w:styleId="810E43CF0B254B86A9CC53909EE7A4E0">
    <w:name w:val="810E43CF0B254B86A9CC53909EE7A4E0"/>
    <w:rsid w:val="00494BAD"/>
  </w:style>
  <w:style w:type="paragraph" w:customStyle="1" w:styleId="EF65BEE3BFE248C69DE2AB06F46C2EB61">
    <w:name w:val="EF65BEE3BFE248C69DE2AB06F46C2EB61"/>
    <w:rsid w:val="00494BAD"/>
    <w:pPr>
      <w:keepNext/>
      <w:keepLines/>
      <w:spacing w:before="240" w:after="0"/>
      <w:outlineLvl w:val="0"/>
    </w:pPr>
    <w:rPr>
      <w:rFonts w:ascii="Calibri" w:eastAsiaTheme="majorEastAsia" w:hAnsi="Calibri" w:cstheme="majorBidi"/>
      <w:color w:val="000000" w:themeColor="text1"/>
      <w:sz w:val="32"/>
      <w:szCs w:val="32"/>
    </w:rPr>
  </w:style>
  <w:style w:type="paragraph" w:customStyle="1" w:styleId="44FA4B7714E0430DBB7E74F3AC4F241E3">
    <w:name w:val="44FA4B7714E0430DBB7E74F3AC4F241E3"/>
    <w:rsid w:val="005961F4"/>
    <w:pPr>
      <w:keepNext/>
      <w:keepLines/>
      <w:spacing w:before="40" w:after="0"/>
      <w:outlineLvl w:val="1"/>
    </w:pPr>
    <w:rPr>
      <w:rFonts w:eastAsiaTheme="majorEastAsia" w:cstheme="majorBidi"/>
      <w:color w:val="000000" w:themeColor="text1"/>
      <w:sz w:val="24"/>
      <w:szCs w:val="26"/>
    </w:rPr>
  </w:style>
  <w:style w:type="paragraph" w:customStyle="1" w:styleId="705AA97DDA0F422194309E31DB75D21D3">
    <w:name w:val="705AA97DDA0F422194309E31DB75D21D3"/>
    <w:rsid w:val="005961F4"/>
    <w:pPr>
      <w:keepNext/>
      <w:keepLines/>
      <w:spacing w:before="240" w:after="0"/>
      <w:outlineLvl w:val="0"/>
    </w:pPr>
    <w:rPr>
      <w:rFonts w:ascii="Calibri" w:eastAsiaTheme="majorEastAsia" w:hAnsi="Calibri" w:cstheme="majorBidi"/>
      <w:color w:val="000000" w:themeColor="text1"/>
      <w:sz w:val="28"/>
      <w:szCs w:val="32"/>
    </w:rPr>
  </w:style>
  <w:style w:type="paragraph" w:customStyle="1" w:styleId="464E1430F463422B8054BED336C5127E1">
    <w:name w:val="464E1430F463422B8054BED336C5127E1"/>
    <w:rsid w:val="00494BAD"/>
    <w:rPr>
      <w:rFonts w:ascii="Calibri" w:eastAsiaTheme="minorHAnsi" w:hAnsi="Calibri" w:cstheme="minorHAnsi"/>
      <w:color w:val="000000" w:themeColor="text1"/>
      <w:sz w:val="24"/>
      <w:szCs w:val="24"/>
    </w:rPr>
  </w:style>
  <w:style w:type="paragraph" w:customStyle="1" w:styleId="7FB1D31437F7471F98692861FECED9901">
    <w:name w:val="7FB1D31437F7471F98692861FECED9901"/>
    <w:rsid w:val="00494BAD"/>
    <w:rPr>
      <w:rFonts w:ascii="Calibri" w:eastAsiaTheme="minorHAnsi" w:hAnsi="Calibri" w:cstheme="minorHAnsi"/>
      <w:color w:val="000000" w:themeColor="text1"/>
      <w:sz w:val="24"/>
      <w:szCs w:val="24"/>
    </w:rPr>
  </w:style>
  <w:style w:type="paragraph" w:customStyle="1" w:styleId="60376F983A1949DC86411EF6BEA230611">
    <w:name w:val="60376F983A1949DC86411EF6BEA230611"/>
    <w:rsid w:val="00494BAD"/>
    <w:rPr>
      <w:rFonts w:ascii="Calibri" w:eastAsiaTheme="minorHAnsi" w:hAnsi="Calibri" w:cstheme="minorHAnsi"/>
      <w:color w:val="000000" w:themeColor="text1"/>
      <w:sz w:val="24"/>
      <w:szCs w:val="24"/>
    </w:rPr>
  </w:style>
  <w:style w:type="paragraph" w:customStyle="1" w:styleId="4CE9DEB9EC724B0AA617739A26F2CD501">
    <w:name w:val="4CE9DEB9EC724B0AA617739A26F2CD501"/>
    <w:rsid w:val="00494BAD"/>
    <w:rPr>
      <w:rFonts w:ascii="Calibri" w:eastAsiaTheme="minorHAnsi" w:hAnsi="Calibri" w:cstheme="minorHAnsi"/>
      <w:color w:val="000000" w:themeColor="text1"/>
      <w:sz w:val="24"/>
      <w:szCs w:val="24"/>
    </w:rPr>
  </w:style>
  <w:style w:type="paragraph" w:customStyle="1" w:styleId="8229748792EF4C5C93EEDBC7AF5ABC71">
    <w:name w:val="8229748792EF4C5C93EEDBC7AF5ABC71"/>
    <w:rsid w:val="00324658"/>
    <w:rPr>
      <w:rFonts w:ascii="Calibri" w:eastAsiaTheme="minorHAnsi" w:hAnsi="Calibri" w:cstheme="minorHAnsi"/>
      <w:color w:val="000000" w:themeColor="text1"/>
      <w:sz w:val="24"/>
      <w:szCs w:val="24"/>
    </w:rPr>
  </w:style>
  <w:style w:type="paragraph" w:customStyle="1" w:styleId="C54D6E6FB3A34713A4F38C742E0BAED61">
    <w:name w:val="C54D6E6FB3A34713A4F38C742E0BAED61"/>
    <w:rsid w:val="00494BAD"/>
    <w:rPr>
      <w:rFonts w:ascii="Calibri" w:eastAsiaTheme="minorHAnsi" w:hAnsi="Calibri" w:cstheme="minorHAnsi"/>
      <w:color w:val="000000" w:themeColor="text1"/>
      <w:sz w:val="24"/>
      <w:szCs w:val="24"/>
    </w:rPr>
  </w:style>
  <w:style w:type="paragraph" w:customStyle="1" w:styleId="2B78A4D16B604259B75DA6306F947D7D1">
    <w:name w:val="2B78A4D16B604259B75DA6306F947D7D1"/>
    <w:rsid w:val="00494BAD"/>
    <w:rPr>
      <w:rFonts w:ascii="Calibri" w:eastAsiaTheme="minorHAnsi" w:hAnsi="Calibri" w:cstheme="minorHAnsi"/>
      <w:color w:val="000000" w:themeColor="text1"/>
      <w:sz w:val="24"/>
      <w:szCs w:val="24"/>
    </w:rPr>
  </w:style>
  <w:style w:type="paragraph" w:customStyle="1" w:styleId="C5B8FB349A6440389F8898C6BCB842DD1">
    <w:name w:val="C5B8FB349A6440389F8898C6BCB842DD1"/>
    <w:rsid w:val="00494BAD"/>
    <w:rPr>
      <w:rFonts w:ascii="Calibri" w:eastAsiaTheme="minorHAnsi" w:hAnsi="Calibri" w:cstheme="minorHAnsi"/>
      <w:color w:val="000000" w:themeColor="text1"/>
      <w:sz w:val="24"/>
      <w:szCs w:val="24"/>
    </w:rPr>
  </w:style>
  <w:style w:type="paragraph" w:customStyle="1" w:styleId="26B459BCD0874FB7B0BEA6B5D92076E11">
    <w:name w:val="26B459BCD0874FB7B0BEA6B5D92076E11"/>
    <w:rsid w:val="00494BAD"/>
    <w:rPr>
      <w:rFonts w:ascii="Calibri" w:eastAsiaTheme="minorHAnsi" w:hAnsi="Calibri" w:cstheme="minorHAnsi"/>
      <w:color w:val="000000" w:themeColor="text1"/>
      <w:sz w:val="24"/>
      <w:szCs w:val="24"/>
    </w:rPr>
  </w:style>
  <w:style w:type="paragraph" w:customStyle="1" w:styleId="598C9BADFDB7439EA9B5AA4D7D99963F1">
    <w:name w:val="598C9BADFDB7439EA9B5AA4D7D99963F1"/>
    <w:rsid w:val="00494BAD"/>
    <w:rPr>
      <w:rFonts w:ascii="Calibri" w:eastAsiaTheme="minorHAnsi" w:hAnsi="Calibri" w:cstheme="minorHAnsi"/>
      <w:color w:val="000000" w:themeColor="text1"/>
      <w:sz w:val="24"/>
      <w:szCs w:val="24"/>
    </w:rPr>
  </w:style>
  <w:style w:type="paragraph" w:customStyle="1" w:styleId="8359F877FA3A401B9EC3EE0DF658067B1">
    <w:name w:val="8359F877FA3A401B9EC3EE0DF658067B1"/>
    <w:rsid w:val="00494BAD"/>
    <w:rPr>
      <w:rFonts w:ascii="Calibri" w:eastAsiaTheme="minorHAnsi" w:hAnsi="Calibri" w:cstheme="minorHAnsi"/>
      <w:color w:val="000000" w:themeColor="text1"/>
      <w:sz w:val="24"/>
      <w:szCs w:val="24"/>
    </w:rPr>
  </w:style>
  <w:style w:type="paragraph" w:customStyle="1" w:styleId="9A291A7DA71E4FDE93BAB08751D798BE1">
    <w:name w:val="9A291A7DA71E4FDE93BAB08751D798BE1"/>
    <w:rsid w:val="00494BAD"/>
    <w:rPr>
      <w:rFonts w:ascii="Calibri" w:eastAsiaTheme="minorHAnsi" w:hAnsi="Calibri" w:cstheme="minorHAnsi"/>
      <w:color w:val="000000" w:themeColor="text1"/>
      <w:sz w:val="24"/>
      <w:szCs w:val="24"/>
    </w:rPr>
  </w:style>
  <w:style w:type="paragraph" w:customStyle="1" w:styleId="F0E9CE558ED44D7CAD2690B8FAAA8B4B1">
    <w:name w:val="F0E9CE558ED44D7CAD2690B8FAAA8B4B1"/>
    <w:rsid w:val="00494BAD"/>
    <w:rPr>
      <w:rFonts w:ascii="Calibri" w:eastAsiaTheme="minorHAnsi" w:hAnsi="Calibri" w:cstheme="minorHAnsi"/>
      <w:color w:val="000000" w:themeColor="text1"/>
      <w:sz w:val="24"/>
      <w:szCs w:val="24"/>
    </w:rPr>
  </w:style>
  <w:style w:type="paragraph" w:customStyle="1" w:styleId="CC8CDF6288A8460EBF9BF2678B4E9496">
    <w:name w:val="CC8CDF6288A8460EBF9BF2678B4E9496"/>
    <w:rsid w:val="00B92397"/>
  </w:style>
  <w:style w:type="paragraph" w:customStyle="1" w:styleId="B3D3A52480074B8C8CBFAF4774AEBF1A7">
    <w:name w:val="B3D3A52480074B8C8CBFAF4774AEBF1A7"/>
    <w:rsid w:val="00A2472E"/>
    <w:rPr>
      <w:rFonts w:ascii="Calibri" w:eastAsiaTheme="minorHAnsi" w:hAnsi="Calibri" w:cstheme="minorHAnsi"/>
      <w:color w:val="000000" w:themeColor="text1"/>
      <w:sz w:val="24"/>
      <w:szCs w:val="24"/>
    </w:rPr>
  </w:style>
  <w:style w:type="paragraph" w:customStyle="1" w:styleId="EB382FB3F7044E8ABC72B396728F5B2E7">
    <w:name w:val="EB382FB3F7044E8ABC72B396728F5B2E7"/>
    <w:rsid w:val="00A2472E"/>
    <w:rPr>
      <w:rFonts w:ascii="Calibri" w:eastAsiaTheme="minorHAnsi" w:hAnsi="Calibri" w:cstheme="minorHAnsi"/>
      <w:color w:val="000000" w:themeColor="text1"/>
      <w:sz w:val="24"/>
      <w:szCs w:val="24"/>
    </w:rPr>
  </w:style>
  <w:style w:type="paragraph" w:customStyle="1" w:styleId="9CCEDEBD78E54E9BA1AFE2DFD11712A77">
    <w:name w:val="9CCEDEBD78E54E9BA1AFE2DFD11712A77"/>
    <w:rsid w:val="00A2472E"/>
    <w:rPr>
      <w:rFonts w:ascii="Calibri" w:eastAsiaTheme="minorHAnsi" w:hAnsi="Calibri" w:cstheme="minorHAnsi"/>
      <w:color w:val="000000" w:themeColor="text1"/>
      <w:sz w:val="24"/>
      <w:szCs w:val="24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ate xmlns="eb25c5cd-2a53-4695-8a05-cc5ab8f892b2" xsi:nil="true"/>
    <file_x0020_location xmlns="eb25c5cd-2a53-4695-8a05-cc5ab8f892b2" xsi:nil="true"/>
    <TaxCatchAll xmlns="09041f7a-87de-44fa-b779-f21810819a69" xsi:nil="true"/>
    <lcf76f155ced4ddcb4097134ff3c332f xmlns="eb25c5cd-2a53-4695-8a05-cc5ab8f892b2">
      <Terms xmlns="http://schemas.microsoft.com/office/infopath/2007/PartnerControls"/>
    </lcf76f155ced4ddcb4097134ff3c332f>
    <_dlc_DocIdPersistId xmlns="09041f7a-87de-44fa-b779-f21810819a69" xsi:nil="true"/>
    <_dlc_DocIdUrl xmlns="09041f7a-87de-44fa-b779-f21810819a69">
      <Url>https://mitprod.sharepoint.com/sites/libraries/_layouts/15/DocIdRedir.aspx?ID=MITLIB-806210213-4821041</Url>
      <Description>MITLIB-806210213-4821041</Description>
    </_dlc_DocIdUrl>
    <_dlc_DocId xmlns="09041f7a-87de-44fa-b779-f21810819a69">MITLIB-806210213-4821041</_dlc_DocId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Bar</b:Tag>
    <b:SourceType>Art</b:SourceType>
    <b:Guid>{C51A6980-5F57-4DE9-9420-F32F4AEC53A0}</b:Guid>
    <b:Author>
      <b:Author>
        <b:Corporate>MIT</b:Corporate>
      </b:Author>
    </b:Author>
    <b:Title>Barker Engineering Library</b:Title>
    <b:City>Cambridge, MA, USA</b:City>
    <b:Institution>MIT</b:Institution>
    <b:RefOrder>1</b:RefOrder>
  </b:Source>
</b:Sourc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9C04F628B039046A5A7C95B73124A56" ma:contentTypeVersion="20" ma:contentTypeDescription="Create a new document." ma:contentTypeScope="" ma:versionID="0946b517421a82b530a8885b0f4aba8c">
  <xsd:schema xmlns:xsd="http://www.w3.org/2001/XMLSchema" xmlns:xs="http://www.w3.org/2001/XMLSchema" xmlns:p="http://schemas.microsoft.com/office/2006/metadata/properties" xmlns:ns2="eb25c5cd-2a53-4695-8a05-cc5ab8f892b2" xmlns:ns3="09041f7a-87de-44fa-b779-f21810819a69" targetNamespace="http://schemas.microsoft.com/office/2006/metadata/properties" ma:root="true" ma:fieldsID="e73c0244f1b2300bb5a23c9a0980338d" ns2:_="" ns3:_="">
    <xsd:import namespace="eb25c5cd-2a53-4695-8a05-cc5ab8f892b2"/>
    <xsd:import namespace="09041f7a-87de-44fa-b779-f21810819a69"/>
    <xsd:element name="properties">
      <xsd:complexType>
        <xsd:sequence>
          <xsd:element name="documentManagement">
            <xsd:complexType>
              <xsd:all>
                <xsd:element ref="ns2:file_x0020_location" minOccurs="0"/>
                <xsd:element ref="ns3:_dlc_DocIdUrl" minOccurs="0"/>
                <xsd:element ref="ns3:SharedWithUsers" minOccurs="0"/>
                <xsd:element ref="ns3:SharedWithDetails" minOccurs="0"/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3:_dlc_DocId" minOccurs="0"/>
                <xsd:element ref="ns3:_dlc_DocIdPersistId" minOccurs="0"/>
                <xsd:element ref="ns2:Date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25c5cd-2a53-4695-8a05-cc5ab8f892b2" elementFormDefault="qualified">
    <xsd:import namespace="http://schemas.microsoft.com/office/2006/documentManagement/types"/>
    <xsd:import namespace="http://schemas.microsoft.com/office/infopath/2007/PartnerControls"/>
    <xsd:element name="file_x0020_location" ma:index="2" nillable="true" ma:displayName="file location" ma:list="{c6ce43af-dcc3-4f0f-817a-9477d3f92101}" ma:internalName="file_x0020_location" ma:readOnly="false" ma:showField="MediaServiceLocation">
      <xsd:simpleType>
        <xsd:restriction base="dms:Lookup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hidden="true" ma:internalName="MediaServiceAutoTags" ma:readOnly="true">
      <xsd:simpleType>
        <xsd:restriction base="dms:Text"/>
      </xsd:simpleType>
    </xsd:element>
    <xsd:element name="MediaServiceOCR" ma:index="13" nillable="true" ma:displayName="Extracted Text" ma:hidden="true" ma:internalName="MediaServiceOCR" ma:readOnly="true">
      <xsd:simpleType>
        <xsd:restriction base="dms:Note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hidden="true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hidden="true" ma:internalName="MediaServiceKeyPoints" ma:readOnly="true">
      <xsd:simpleType>
        <xsd:restriction base="dms:Note"/>
      </xsd:simpleType>
    </xsd:element>
    <xsd:element name="MediaLengthInSeconds" ma:index="21" nillable="true" ma:displayName="Length (seconds)" ma:hidden="true" ma:internalName="MediaLengthInSeconds" ma:readOnly="true">
      <xsd:simpleType>
        <xsd:restriction base="dms:Unknown"/>
      </xsd:simpleType>
    </xsd:element>
    <xsd:element name="Date" ma:index="25" nillable="true" ma:displayName="Date" ma:format="DateOnly" ma:internalName="Date">
      <xsd:simpleType>
        <xsd:restriction base="dms:DateTime"/>
      </xsd:simpleType>
    </xsd:element>
    <xsd:element name="lcf76f155ced4ddcb4097134ff3c332f" ma:index="27" nillable="true" ma:taxonomy="true" ma:internalName="lcf76f155ced4ddcb4097134ff3c332f" ma:taxonomyFieldName="MediaServiceImageTags" ma:displayName="Image Tags" ma:readOnly="false" ma:fieldId="{5cf76f15-5ced-4ddc-b409-7134ff3c332f}" ma:taxonomyMulti="true" ma:sspId="d3350ec4-10e3-4b5d-9666-7d76f34ba4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9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041f7a-87de-44fa-b779-f21810819a69" elementFormDefault="qualified">
    <xsd:import namespace="http://schemas.microsoft.com/office/2006/documentManagement/types"/>
    <xsd:import namespace="http://schemas.microsoft.com/office/infopath/2007/PartnerControls"/>
    <xsd:element name="_dlc_DocIdUrl" ma:index="3" nillable="true" ma:displayName="Document ID" ma:description="Permanent link to this document." ma:hidden="true" ma:internalName="_dlc_DocIdUrl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haredWithUsers" ma:index="8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hidden="true" ma:internalName="SharedWithDetails" ma:readOnly="true">
      <xsd:simpleType>
        <xsd:restriction base="dms:Note"/>
      </xsd:simpleType>
    </xsd:element>
    <xsd:element name="_dlc_DocId" ma:index="22" nillable="true" ma:displayName="Document ID Value" ma:description="The value of the document ID assigned to this item." ma:hidden="true" ma:indexed="true" ma:internalName="_dlc_DocId" ma:readOnly="true">
      <xsd:simpleType>
        <xsd:restriction base="dms:Text"/>
      </xsd:simpleType>
    </xsd:element>
    <xsd:element name="_dlc_DocIdPersistId" ma:index="24" nillable="true" ma:displayName="Persist ID" ma:description="Keep ID on add." ma:hidden="true" ma:internalName="_dlc_DocIdPersistId" ma:readOnly="false">
      <xsd:simpleType>
        <xsd:restriction base="dms:Boolean"/>
      </xsd:simpleType>
    </xsd:element>
    <xsd:element name="TaxCatchAll" ma:index="28" nillable="true" ma:displayName="Taxonomy Catch All Column" ma:hidden="true" ma:list="{40f9667b-f709-4132-9aee-29ce30e95c02}" ma:internalName="TaxCatchAll" ma:showField="CatchAllData" ma:web="09041f7a-87de-44fa-b779-f21810819a6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772D95E-9FC1-4E5B-8F10-1747755D470E}">
  <ds:schemaRefs>
    <ds:schemaRef ds:uri="http://schemas.microsoft.com/office/2006/metadata/properties"/>
    <ds:schemaRef ds:uri="http://schemas.microsoft.com/office/infopath/2007/PartnerControls"/>
    <ds:schemaRef ds:uri="eb25c5cd-2a53-4695-8a05-cc5ab8f892b2"/>
    <ds:schemaRef ds:uri="09041f7a-87de-44fa-b779-f21810819a69"/>
  </ds:schemaRefs>
</ds:datastoreItem>
</file>

<file path=customXml/itemProps2.xml><?xml version="1.0" encoding="utf-8"?>
<ds:datastoreItem xmlns:ds="http://schemas.openxmlformats.org/officeDocument/2006/customXml" ds:itemID="{528D37C1-6765-4E19-8691-2B10EF086B0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BDDC32E-B5AB-4489-821C-636AC96E35F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960E310-D30B-497F-84E5-28C970ECA8D5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62D3229C-3B1B-4B00-BB3F-79A739A6904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b25c5cd-2a53-4695-8a05-cc5ab8f892b2"/>
    <ds:schemaRef ds:uri="09041f7a-87de-44fa-b779-f21810819a6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draft word template.dotm</Template>
  <TotalTime>673</TotalTime>
  <Pages>10</Pages>
  <Words>585</Words>
  <Characters>3339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 Myers</dc:creator>
  <cp:keywords/>
  <dc:description/>
  <cp:lastModifiedBy>Wilder Moss</cp:lastModifiedBy>
  <cp:revision>233</cp:revision>
  <dcterms:created xsi:type="dcterms:W3CDTF">2024-07-29T19:47:00Z</dcterms:created>
  <dcterms:modified xsi:type="dcterms:W3CDTF">2025-01-07T18:32:00Z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0x010100E9C04F628B039046A5A7C95B73124A56</vt:lpwstr>
  </property>
  <property fmtid="{D5CDD505-2E9C-101B-9397-08002B2CF9AE}" pid="3" name="MediaServiceImageTags">
    <vt:lpwstr/>
  </property>
  <property fmtid="{D5CDD505-2E9C-101B-9397-08002B2CF9AE}" pid="4" name="_dlc_DocIdItemGuid">
    <vt:lpwstr>de25dfd0-d57a-4320-809f-79c1405ea3f3</vt:lpwstr>
  </property>
</Properties>
</file>